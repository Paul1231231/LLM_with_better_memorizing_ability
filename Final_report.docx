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C7CF4" w14:textId="6434F222" w:rsidR="00080C97" w:rsidRDefault="0036258C">
      <w:pPr>
        <w:pStyle w:val="NoSpacing"/>
      </w:pPr>
      <w:r>
        <w:t>Li Pok Yin</w:t>
      </w:r>
    </w:p>
    <w:p w14:paraId="21A287A4" w14:textId="64848C2B" w:rsidR="00080C97" w:rsidRDefault="0036258C">
      <w:pPr>
        <w:pStyle w:val="NoSpacing"/>
      </w:pPr>
      <w:r>
        <w:t>CDAS4999</w:t>
      </w:r>
    </w:p>
    <w:p w14:paraId="219E1B69" w14:textId="5F634B87" w:rsidR="00080C97" w:rsidRDefault="0036258C">
      <w:pPr>
        <w:pStyle w:val="Title"/>
      </w:pPr>
      <w:r>
        <w:t>A troubleshooting copilot for deploying ML workloads – Context Rot</w:t>
      </w:r>
    </w:p>
    <w:p w14:paraId="27040E1C" w14:textId="28751F25" w:rsidR="00080C97" w:rsidRDefault="0036258C" w:rsidP="00805203">
      <w:pPr>
        <w:pStyle w:val="Heading1"/>
      </w:pPr>
      <w:r>
        <w:t>Abstract</w:t>
      </w:r>
    </w:p>
    <w:p w14:paraId="0504CD37" w14:textId="54396D02" w:rsidR="0036258C" w:rsidRDefault="0036258C" w:rsidP="0036258C">
      <w:pPr>
        <w:ind w:firstLine="0"/>
      </w:pPr>
      <w:r>
        <w:t xml:space="preserve">Large language models (LLMs) are considered as the most trending topics worldwide. </w:t>
      </w:r>
      <w:r w:rsidR="003C7B15">
        <w:t>After the publishing of GPT3</w:t>
      </w:r>
      <w:r w:rsidR="001714D2">
        <w:t xml:space="preserve"> (Brown</w:t>
      </w:r>
      <w:r w:rsidR="0021541D">
        <w:t xml:space="preserve"> </w:t>
      </w:r>
      <w:r w:rsidR="0021541D" w:rsidRPr="009B38E8">
        <w:t>et al.</w:t>
      </w:r>
      <w:r w:rsidR="001714D2">
        <w:t>, 2023)</w:t>
      </w:r>
      <w:r w:rsidR="003C7B15">
        <w:t>, tech giants like Google and Meta are leveraging all their available resources to evolve in the artificial intelligence field.</w:t>
      </w:r>
      <w:r w:rsidR="005D752C">
        <w:t xml:space="preserve"> Currently, </w:t>
      </w:r>
      <w:r w:rsidR="00A71CDE">
        <w:t>LLMs</w:t>
      </w:r>
      <w:r w:rsidR="00BA5FAC">
        <w:t xml:space="preserve"> </w:t>
      </w:r>
      <w:r w:rsidR="00D67346">
        <w:t>have reached</w:t>
      </w:r>
      <w:r w:rsidR="00BA5FAC">
        <w:t xml:space="preserve"> expert level in programming and </w:t>
      </w:r>
      <w:r w:rsidR="00D67346">
        <w:t xml:space="preserve">mathematics. Therefore, </w:t>
      </w:r>
      <w:r w:rsidR="00216252">
        <w:t>learning programming with</w:t>
      </w:r>
      <w:r w:rsidR="00AA58DF">
        <w:t xml:space="preserve"> LLMs seems promising for beginners. </w:t>
      </w:r>
      <w:r w:rsidR="00CB7BC7">
        <w:t xml:space="preserve">However, </w:t>
      </w:r>
      <w:r w:rsidR="00097053">
        <w:t xml:space="preserve">researchers like </w:t>
      </w:r>
      <w:r w:rsidR="0076791B">
        <w:t>Hong (Hong</w:t>
      </w:r>
      <w:r w:rsidR="0021541D">
        <w:t xml:space="preserve"> </w:t>
      </w:r>
      <w:r w:rsidR="0021541D" w:rsidRPr="009B38E8">
        <w:t>et al.</w:t>
      </w:r>
      <w:r w:rsidR="0076791B">
        <w:t>, 2025)</w:t>
      </w:r>
      <w:r w:rsidR="00097053">
        <w:t xml:space="preserve"> and </w:t>
      </w:r>
      <w:r w:rsidR="00633AD3">
        <w:t xml:space="preserve">Wang </w:t>
      </w:r>
      <w:r w:rsidR="00C645EB">
        <w:t>(Wang</w:t>
      </w:r>
      <w:r w:rsidR="0021541D">
        <w:t xml:space="preserve"> </w:t>
      </w:r>
      <w:r w:rsidR="0021541D" w:rsidRPr="009B38E8">
        <w:t>et al.</w:t>
      </w:r>
      <w:r w:rsidR="00C645EB">
        <w:t xml:space="preserve">, 2025) </w:t>
      </w:r>
      <w:r w:rsidR="00633AD3">
        <w:t>suggest that the</w:t>
      </w:r>
      <w:r w:rsidR="002705D7">
        <w:t xml:space="preserve"> performance of LLMs dropped significantly when the context window size increase.</w:t>
      </w:r>
      <w:r w:rsidR="002773A1">
        <w:t xml:space="preserve"> This research aims to remedy the problem of </w:t>
      </w:r>
      <w:r w:rsidR="00687E56">
        <w:t>performance degradation due to long context window</w:t>
      </w:r>
      <w:r w:rsidR="00065F01">
        <w:t xml:space="preserve"> with the app</w:t>
      </w:r>
      <w:r w:rsidR="00EF205C">
        <w:t xml:space="preserve">roach of cropping previous conversation. </w:t>
      </w:r>
      <w:r w:rsidR="00314C8D">
        <w:t>So that the context window will be shortened without a</w:t>
      </w:r>
      <w:r w:rsidR="00805203">
        <w:t>ffecting the performance of LLMs.</w:t>
      </w:r>
    </w:p>
    <w:p w14:paraId="2F717384" w14:textId="77777777" w:rsidR="00805203" w:rsidRDefault="00805203" w:rsidP="0036258C">
      <w:pPr>
        <w:ind w:firstLine="0"/>
      </w:pPr>
    </w:p>
    <w:p w14:paraId="1C64AB3D" w14:textId="6754A931" w:rsidR="00805203" w:rsidRDefault="00805203" w:rsidP="00F60B22">
      <w:pPr>
        <w:pStyle w:val="Heading1"/>
        <w:numPr>
          <w:ilvl w:val="0"/>
          <w:numId w:val="18"/>
        </w:numPr>
      </w:pPr>
      <w:r>
        <w:t>Introduction</w:t>
      </w:r>
    </w:p>
    <w:p w14:paraId="1A4FF5F8" w14:textId="43CD328E" w:rsidR="00631CA9" w:rsidRDefault="00C47C27" w:rsidP="0036258C">
      <w:pPr>
        <w:ind w:firstLine="0"/>
      </w:pPr>
      <w:r>
        <w:t xml:space="preserve">Large context windows are one of the </w:t>
      </w:r>
      <w:r w:rsidR="007C4907">
        <w:t>trends</w:t>
      </w:r>
      <w:r>
        <w:t xml:space="preserve"> of current AI development</w:t>
      </w:r>
      <w:r w:rsidR="003C7D4F">
        <w:t xml:space="preserve"> because </w:t>
      </w:r>
      <w:r w:rsidR="00AD3560">
        <w:t>they</w:t>
      </w:r>
      <w:r w:rsidR="003C7D4F">
        <w:t xml:space="preserve"> could in</w:t>
      </w:r>
      <w:r w:rsidR="0015048F">
        <w:t>clude more detail and lead to better response</w:t>
      </w:r>
      <w:r>
        <w:t xml:space="preserve">. </w:t>
      </w:r>
      <w:r w:rsidR="00265A9A">
        <w:t>G</w:t>
      </w:r>
      <w:r w:rsidR="00586933">
        <w:t>oogle</w:t>
      </w:r>
      <w:r w:rsidR="00265A9A">
        <w:t xml:space="preserve"> first introduced a 1 million </w:t>
      </w:r>
      <w:r w:rsidR="00DA57B5">
        <w:t xml:space="preserve">tokens </w:t>
      </w:r>
      <w:r w:rsidR="00265A9A">
        <w:t xml:space="preserve">context window </w:t>
      </w:r>
      <w:r w:rsidR="00586933">
        <w:t>with Gemini 1.5 in 2024</w:t>
      </w:r>
      <w:r w:rsidR="008B50D0">
        <w:t xml:space="preserve"> (Team Gemini</w:t>
      </w:r>
      <w:r w:rsidR="0021541D">
        <w:t xml:space="preserve"> </w:t>
      </w:r>
      <w:r w:rsidR="0021541D" w:rsidRPr="009B38E8">
        <w:t>et al.</w:t>
      </w:r>
      <w:r w:rsidR="008B50D0">
        <w:t>, 2024)</w:t>
      </w:r>
      <w:r w:rsidR="00586933">
        <w:t>.</w:t>
      </w:r>
      <w:r w:rsidR="00334880">
        <w:t xml:space="preserve"> Later, LLMs like Qwen</w:t>
      </w:r>
      <w:r w:rsidR="00253227">
        <w:t xml:space="preserve"> </w:t>
      </w:r>
      <w:r w:rsidR="00CF322B">
        <w:t>(Yang</w:t>
      </w:r>
      <w:r w:rsidR="0021541D">
        <w:t xml:space="preserve"> </w:t>
      </w:r>
      <w:r w:rsidR="0021541D" w:rsidRPr="009B38E8">
        <w:t>et al.</w:t>
      </w:r>
      <w:r w:rsidR="00CF322B">
        <w:t>, 2025)</w:t>
      </w:r>
      <w:r w:rsidR="00334880">
        <w:t xml:space="preserve">, </w:t>
      </w:r>
      <w:r w:rsidR="00A712D5">
        <w:t>Claude Opus</w:t>
      </w:r>
      <w:r w:rsidR="006A2FAE">
        <w:t xml:space="preserve"> also published their 1M token version LLMs. </w:t>
      </w:r>
      <w:r w:rsidR="00A366B5">
        <w:t>The current open sources and widely used LLM with largest context window is Llama 4 Scout and it has reached 10 million tokens</w:t>
      </w:r>
      <w:r w:rsidR="00EC1467">
        <w:t xml:space="preserve"> </w:t>
      </w:r>
      <w:r w:rsidR="00EC1467" w:rsidRPr="00EC1467">
        <w:t>(</w:t>
      </w:r>
      <w:r w:rsidR="00EC1467" w:rsidRPr="00EC1467">
        <w:rPr>
          <w:i/>
          <w:iCs/>
        </w:rPr>
        <w:t>Meta-</w:t>
      </w:r>
      <w:proofErr w:type="gramStart"/>
      <w:r w:rsidR="00EC1467" w:rsidRPr="00EC1467">
        <w:rPr>
          <w:i/>
          <w:iCs/>
        </w:rPr>
        <w:t>llama</w:t>
      </w:r>
      <w:proofErr w:type="gramEnd"/>
      <w:r w:rsidR="00EC1467" w:rsidRPr="00EC1467">
        <w:rPr>
          <w:i/>
          <w:iCs/>
        </w:rPr>
        <w:t>/Llama-4-Scout-17B-16E · Hugging Face</w:t>
      </w:r>
      <w:r w:rsidR="00EC1467" w:rsidRPr="00EC1467">
        <w:t>, 2025)</w:t>
      </w:r>
      <w:r w:rsidR="00A366B5">
        <w:t xml:space="preserve">. </w:t>
      </w:r>
      <w:r w:rsidR="00AB7C48">
        <w:t>All these model</w:t>
      </w:r>
      <w:r w:rsidR="007C5FAF">
        <w:t>s</w:t>
      </w:r>
      <w:r w:rsidR="00AB7C48">
        <w:t xml:space="preserve"> score almost perfect in the </w:t>
      </w:r>
      <w:r w:rsidR="00C41E9C">
        <w:t xml:space="preserve">Needle in a Haystack (NIAH) test. </w:t>
      </w:r>
      <w:proofErr w:type="spellStart"/>
      <w:proofErr w:type="gramStart"/>
      <w:r w:rsidR="005C0A95">
        <w:t>Around</w:t>
      </w:r>
      <w:r w:rsidR="007C5FAF">
        <w:t>ample</w:t>
      </w:r>
      <w:proofErr w:type="spellEnd"/>
      <w:r w:rsidR="007C5FAF">
        <w:t>,</w:t>
      </w:r>
      <w:proofErr w:type="gramEnd"/>
      <w:r w:rsidR="007C5FAF">
        <w:t xml:space="preserve"> </w:t>
      </w:r>
      <w:r w:rsidR="00C03260">
        <w:t xml:space="preserve">Gemini 1.5 </w:t>
      </w:r>
      <w:proofErr w:type="gramStart"/>
      <w:r w:rsidR="00C03260">
        <w:t>get</w:t>
      </w:r>
      <w:proofErr w:type="gramEnd"/>
      <w:r w:rsidR="00C03260">
        <w:t xml:space="preserve"> </w:t>
      </w:r>
      <w:r w:rsidR="00C03260">
        <w:lastRenderedPageBreak/>
        <w:t xml:space="preserve">around 99.7% recall score in </w:t>
      </w:r>
      <w:r w:rsidR="00FE547A">
        <w:t xml:space="preserve">NIAH which </w:t>
      </w:r>
      <w:proofErr w:type="gramStart"/>
      <w:r w:rsidR="00FE547A">
        <w:t>prove</w:t>
      </w:r>
      <w:proofErr w:type="gramEnd"/>
      <w:r w:rsidR="00FE547A">
        <w:t xml:space="preserve"> LLMs work well with large context windo</w:t>
      </w:r>
      <w:r w:rsidR="00E14767">
        <w:t>w (Team Gemini</w:t>
      </w:r>
      <w:r w:rsidR="0021541D">
        <w:t xml:space="preserve"> </w:t>
      </w:r>
      <w:r w:rsidR="0021541D" w:rsidRPr="009B38E8">
        <w:t>et al.</w:t>
      </w:r>
      <w:r w:rsidR="00E14767">
        <w:t>, 2025).</w:t>
      </w:r>
    </w:p>
    <w:p w14:paraId="2E32E117" w14:textId="77777777" w:rsidR="00E616BF" w:rsidRDefault="00E616BF" w:rsidP="0036258C">
      <w:pPr>
        <w:ind w:firstLine="0"/>
      </w:pPr>
    </w:p>
    <w:p w14:paraId="219DB2E3" w14:textId="0CE9ABE6" w:rsidR="0014599B" w:rsidRDefault="00E14767" w:rsidP="0036258C">
      <w:pPr>
        <w:ind w:firstLine="0"/>
      </w:pPr>
      <w:r>
        <w:t xml:space="preserve">However, </w:t>
      </w:r>
      <w:r w:rsidR="00B81021">
        <w:t xml:space="preserve">this benchmark does not reflect </w:t>
      </w:r>
      <w:r w:rsidR="0001152B">
        <w:t>use cases</w:t>
      </w:r>
      <w:r w:rsidR="00B81021">
        <w:t xml:space="preserve"> in real </w:t>
      </w:r>
      <w:r w:rsidR="0001152B">
        <w:t>life</w:t>
      </w:r>
      <w:r w:rsidR="00B81021">
        <w:t xml:space="preserve">. </w:t>
      </w:r>
      <w:r w:rsidR="0001152B">
        <w:t xml:space="preserve">Hong suggested that </w:t>
      </w:r>
      <w:r w:rsidR="001E4BD7">
        <w:t xml:space="preserve">there </w:t>
      </w:r>
      <w:proofErr w:type="gramStart"/>
      <w:r w:rsidR="001E4BD7">
        <w:t>is</w:t>
      </w:r>
      <w:proofErr w:type="gramEnd"/>
      <w:r w:rsidR="001E4BD7">
        <w:t xml:space="preserve"> always</w:t>
      </w:r>
      <w:r w:rsidR="001F3DEA">
        <w:t xml:space="preserve"> some</w:t>
      </w:r>
      <w:r w:rsidR="001E4BD7">
        <w:t xml:space="preserve"> distractor</w:t>
      </w:r>
      <w:r w:rsidR="001F3DEA">
        <w:t>s</w:t>
      </w:r>
      <w:r w:rsidR="001E4BD7">
        <w:t xml:space="preserve"> within the </w:t>
      </w:r>
      <w:r w:rsidR="00306AF8">
        <w:t>long context window</w:t>
      </w:r>
      <w:r w:rsidR="0088693B">
        <w:t xml:space="preserve"> (Hong</w:t>
      </w:r>
      <w:r w:rsidR="0021541D">
        <w:t xml:space="preserve"> </w:t>
      </w:r>
      <w:r w:rsidR="0021541D" w:rsidRPr="009B38E8">
        <w:t>et al.</w:t>
      </w:r>
      <w:r w:rsidR="0088693B">
        <w:t>, 2025)</w:t>
      </w:r>
      <w:r w:rsidR="00306AF8">
        <w:t xml:space="preserve">. </w:t>
      </w:r>
      <w:r w:rsidR="0088693B">
        <w:t xml:space="preserve">After adding </w:t>
      </w:r>
      <w:r w:rsidR="00044E41">
        <w:t>one</w:t>
      </w:r>
      <w:r w:rsidR="002B5B15">
        <w:t xml:space="preserve"> distractor into the haystack</w:t>
      </w:r>
      <w:r w:rsidR="00C04CD8">
        <w:t xml:space="preserve">, the performance of LLM </w:t>
      </w:r>
      <w:r w:rsidR="00044E41">
        <w:t>starts</w:t>
      </w:r>
      <w:r w:rsidR="002226D9">
        <w:t xml:space="preserve"> dropping</w:t>
      </w:r>
      <w:r w:rsidR="00C04CD8">
        <w:t xml:space="preserve"> when the input </w:t>
      </w:r>
      <w:r w:rsidR="00044E41">
        <w:t>reaches</w:t>
      </w:r>
      <w:r w:rsidR="005B249E">
        <w:t xml:space="preserve"> ten </w:t>
      </w:r>
      <w:r w:rsidR="00044E41">
        <w:t>thousand</w:t>
      </w:r>
      <w:r w:rsidR="005B249E">
        <w:t xml:space="preserve"> tokens.</w:t>
      </w:r>
      <w:r w:rsidR="009C4C4C">
        <w:t xml:space="preserve"> In the worst case, the accuracy dropped from </w:t>
      </w:r>
      <w:r w:rsidR="00044E41">
        <w:t>nearly 100% to 40%</w:t>
      </w:r>
      <w:r w:rsidR="00F62B95">
        <w:t xml:space="preserve"> when the input token size </w:t>
      </w:r>
      <w:r w:rsidR="00070061">
        <w:t>reached</w:t>
      </w:r>
      <w:r w:rsidR="00F62B95">
        <w:t xml:space="preserve"> 1 million</w:t>
      </w:r>
      <w:r w:rsidR="00044E41">
        <w:t>.</w:t>
      </w:r>
      <w:r w:rsidR="00F56B61">
        <w:t xml:space="preserve"> This </w:t>
      </w:r>
      <w:r w:rsidR="00CC607A">
        <w:t>proves</w:t>
      </w:r>
      <w:r w:rsidR="00F56B61">
        <w:t xml:space="preserve"> the context </w:t>
      </w:r>
      <w:r w:rsidR="009962F8">
        <w:t>becomes ‘</w:t>
      </w:r>
      <w:r w:rsidR="00F56B61">
        <w:t xml:space="preserve">rotten’ in a much faster rate than what </w:t>
      </w:r>
      <w:r w:rsidR="00CC607A">
        <w:t>LLMs providers claim.</w:t>
      </w:r>
      <w:r w:rsidR="00044E41">
        <w:t xml:space="preserve"> </w:t>
      </w:r>
      <w:r w:rsidR="007F7D00" w:rsidRPr="007F7D00">
        <w:t>The effective context window that can reliably handle information without being easily disrupted by distractors is around 1</w:t>
      </w:r>
      <w:r w:rsidR="00917C58">
        <w:t>0</w:t>
      </w:r>
      <w:r w:rsidR="007F7D00" w:rsidRPr="007F7D00">
        <w:t>0,000 tokens.</w:t>
      </w:r>
      <w:r w:rsidR="007F7D00">
        <w:t xml:space="preserve"> So that, it is important to </w:t>
      </w:r>
      <w:r w:rsidR="00FF1B42">
        <w:t xml:space="preserve">suppress the context window especially in LLM chatbot in order to make sure that LLMs </w:t>
      </w:r>
      <w:r w:rsidR="00670FA5">
        <w:t xml:space="preserve">does not degrade </w:t>
      </w:r>
      <w:r w:rsidR="004B5019">
        <w:t>with increasing context window.</w:t>
      </w:r>
    </w:p>
    <w:p w14:paraId="11154C4E" w14:textId="77777777" w:rsidR="00E616BF" w:rsidRDefault="00E616BF" w:rsidP="0036258C">
      <w:pPr>
        <w:ind w:firstLine="0"/>
      </w:pPr>
    </w:p>
    <w:p w14:paraId="180A0730" w14:textId="7258C336" w:rsidR="000B127D" w:rsidRDefault="00090627" w:rsidP="0036258C">
      <w:pPr>
        <w:ind w:firstLine="0"/>
      </w:pPr>
      <w:r>
        <w:t xml:space="preserve">To build a troubleshooting copilot for deploying ML workloads, </w:t>
      </w:r>
      <w:r w:rsidR="00720836">
        <w:t xml:space="preserve">there are </w:t>
      </w:r>
      <w:r w:rsidR="00AA1115">
        <w:t>requirements that</w:t>
      </w:r>
      <w:r w:rsidR="00720836">
        <w:t xml:space="preserve"> have to </w:t>
      </w:r>
      <w:r w:rsidR="00AA1115">
        <w:t>be met</w:t>
      </w:r>
      <w:r w:rsidR="00720836">
        <w:t xml:space="preserve">. </w:t>
      </w:r>
      <w:r w:rsidR="00AA1115">
        <w:t xml:space="preserve">The first one is </w:t>
      </w:r>
      <w:r w:rsidR="005D1524">
        <w:t>performance with long context window</w:t>
      </w:r>
      <w:r w:rsidR="00683F3C">
        <w:t xml:space="preserve">. Since the final product should be </w:t>
      </w:r>
      <w:r w:rsidR="00D96D0F">
        <w:t>an</w:t>
      </w:r>
      <w:r w:rsidR="00683F3C">
        <w:t xml:space="preserve"> </w:t>
      </w:r>
      <w:r w:rsidR="002C6417">
        <w:t>Open-domain dialogue system</w:t>
      </w:r>
      <w:r w:rsidR="0005702C">
        <w:t xml:space="preserve"> (also known as chatbot), </w:t>
      </w:r>
      <w:r w:rsidR="0046372B">
        <w:t xml:space="preserve">it should </w:t>
      </w:r>
      <w:r w:rsidR="0095150C">
        <w:t>have</w:t>
      </w:r>
      <w:r w:rsidR="0046372B">
        <w:t xml:space="preserve"> the ability to </w:t>
      </w:r>
      <w:r w:rsidR="006C71D8">
        <w:t xml:space="preserve">memorize the information provided from users like users’ code, hardware, model </w:t>
      </w:r>
      <w:r w:rsidR="00F0226E">
        <w:t>choices, hyperparameters and so on</w:t>
      </w:r>
      <w:r w:rsidR="009B38E8">
        <w:t xml:space="preserve"> </w:t>
      </w:r>
      <w:r w:rsidR="009B38E8" w:rsidRPr="009B38E8">
        <w:t>(Wu et al., 2022; Zhang et al., 2022)</w:t>
      </w:r>
      <w:r w:rsidR="00F0226E">
        <w:t>.</w:t>
      </w:r>
      <w:r w:rsidR="00D96D0F">
        <w:t xml:space="preserve"> </w:t>
      </w:r>
      <w:r w:rsidR="000B127D" w:rsidRPr="000B127D">
        <w:t>Moreover, machine learning workloads often involve coding, and beginners frequently resort to copying and pasting entire scripts. This practice can significantly in</w:t>
      </w:r>
      <w:r w:rsidR="000B127D">
        <w:t>crease</w:t>
      </w:r>
      <w:r w:rsidR="000B127D" w:rsidRPr="000B127D">
        <w:t xml:space="preserve"> the required context window size.</w:t>
      </w:r>
      <w:r w:rsidR="007F2A68">
        <w:t xml:space="preserve"> Therefore, context rot </w:t>
      </w:r>
      <w:r w:rsidR="00F35B4E">
        <w:t xml:space="preserve">will be an important issue during building our chatbot. </w:t>
      </w:r>
      <w:r w:rsidR="007C0A2D">
        <w:t xml:space="preserve">Another important requirement is code cohesion. </w:t>
      </w:r>
      <w:r w:rsidR="0095150C">
        <w:t xml:space="preserve">The best practice in answering coding questions is to have </w:t>
      </w:r>
      <w:r w:rsidR="0095150C">
        <w:lastRenderedPageBreak/>
        <w:t xml:space="preserve">minimal change on </w:t>
      </w:r>
      <w:r w:rsidR="00E756B7">
        <w:t xml:space="preserve">user provided code. </w:t>
      </w:r>
      <w:r w:rsidR="008A1207">
        <w:t>Therefore</w:t>
      </w:r>
      <w:r w:rsidR="00836584">
        <w:t xml:space="preserve">, it is important to train our chatbot to </w:t>
      </w:r>
      <w:r w:rsidR="00CB0A6B">
        <w:t xml:space="preserve">feed least token to LLM but still </w:t>
      </w:r>
      <w:r w:rsidR="003C6A13">
        <w:t>have minimal change on the script.</w:t>
      </w:r>
    </w:p>
    <w:p w14:paraId="2EA09038" w14:textId="77777777" w:rsidR="00836E01" w:rsidRDefault="00836E01" w:rsidP="0036258C">
      <w:pPr>
        <w:ind w:firstLine="0"/>
      </w:pPr>
    </w:p>
    <w:p w14:paraId="2DFEE2A8" w14:textId="206555EB" w:rsidR="00836E01" w:rsidRDefault="00836E01" w:rsidP="0036258C">
      <w:pPr>
        <w:ind w:firstLine="0"/>
      </w:pPr>
      <w:r>
        <w:t>A</w:t>
      </w:r>
      <w:r w:rsidR="008273AF">
        <w:t xml:space="preserve"> novel approach is suggested by Wang (Wang </w:t>
      </w:r>
      <w:r w:rsidR="008273AF" w:rsidRPr="009B38E8">
        <w:t>et al.</w:t>
      </w:r>
      <w:r w:rsidR="008273AF">
        <w:t xml:space="preserve">, 2025) which is to recursively </w:t>
      </w:r>
      <w:r w:rsidR="0013512F">
        <w:t>summarize</w:t>
      </w:r>
      <w:r w:rsidR="008273AF">
        <w:t xml:space="preserve"> the chat history</w:t>
      </w:r>
      <w:r w:rsidR="00D10B3A">
        <w:t>. They summarize</w:t>
      </w:r>
      <w:r w:rsidR="00296A6E">
        <w:t xml:space="preserve"> </w:t>
      </w:r>
      <w:r w:rsidR="00303F4F">
        <w:t xml:space="preserve">the previous chat </w:t>
      </w:r>
      <w:r w:rsidR="00950F3D">
        <w:t>session history</w:t>
      </w:r>
      <w:r w:rsidR="00995F6B">
        <w:t xml:space="preserve"> into a message. Then for the new session, they summarize the current </w:t>
      </w:r>
      <w:r w:rsidR="00AB2013">
        <w:t>session history and the previous message as a new message and then feed it to LLM.</w:t>
      </w:r>
      <w:r w:rsidR="004613A4">
        <w:t xml:space="preserve"> This</w:t>
      </w:r>
      <w:r w:rsidR="00E25517">
        <w:t xml:space="preserve"> approach ensure</w:t>
      </w:r>
      <w:r w:rsidR="006A2BEA">
        <w:t>s</w:t>
      </w:r>
      <w:r w:rsidR="00E25517">
        <w:t xml:space="preserve"> a lifelong chatbot</w:t>
      </w:r>
      <w:r w:rsidR="00784982">
        <w:t xml:space="preserve"> </w:t>
      </w:r>
      <w:r w:rsidR="00D40706">
        <w:t xml:space="preserve">and also </w:t>
      </w:r>
      <w:r w:rsidR="00D475FD">
        <w:t>remedies</w:t>
      </w:r>
      <w:r w:rsidR="00D40706">
        <w:t xml:space="preserve"> the problem of context rot</w:t>
      </w:r>
      <w:r w:rsidR="00F655F5">
        <w:t xml:space="preserve">, </w:t>
      </w:r>
      <w:r w:rsidR="00D41F08">
        <w:t>around 3% increase in BLEU score on text-davinci-003</w:t>
      </w:r>
      <w:r w:rsidR="004A470E">
        <w:t xml:space="preserve"> compared to traditional LLM chatbot</w:t>
      </w:r>
      <w:r w:rsidR="00D40706">
        <w:t>.</w:t>
      </w:r>
      <w:r w:rsidR="006A2BEA">
        <w:t xml:space="preserve"> However,</w:t>
      </w:r>
      <w:r w:rsidR="003842F8">
        <w:t xml:space="preserve"> we believe</w:t>
      </w:r>
      <w:r w:rsidR="006A2BEA">
        <w:t xml:space="preserve"> </w:t>
      </w:r>
      <w:r w:rsidR="007E209C">
        <w:t>recursive</w:t>
      </w:r>
      <w:r w:rsidR="007574E8">
        <w:t xml:space="preserve"> summarizing is too greedy on suppressing the context window since it will lose many useful information </w:t>
      </w:r>
      <w:r w:rsidR="006C7386">
        <w:t>each summarizing</w:t>
      </w:r>
      <w:r w:rsidR="006008A2">
        <w:t xml:space="preserve">. </w:t>
      </w:r>
      <w:r w:rsidR="00BB23A1">
        <w:t>Therefore, we need a</w:t>
      </w:r>
      <w:r w:rsidR="000726D2">
        <w:t xml:space="preserve">nother method to suppress the context window but include more detail in order to strike a balance between </w:t>
      </w:r>
      <w:r w:rsidR="007E18BB">
        <w:t xml:space="preserve">having all user’s information and </w:t>
      </w:r>
      <w:r w:rsidR="00B32F9C">
        <w:t>minimizing context window.</w:t>
      </w:r>
    </w:p>
    <w:p w14:paraId="29A4147F" w14:textId="77777777" w:rsidR="00040BD1" w:rsidRDefault="00040BD1" w:rsidP="0036258C">
      <w:pPr>
        <w:ind w:firstLine="0"/>
      </w:pPr>
    </w:p>
    <w:p w14:paraId="6E7A7F62" w14:textId="4AB42C9F" w:rsidR="00040BD1" w:rsidRDefault="00040BD1" w:rsidP="0036258C">
      <w:pPr>
        <w:ind w:firstLine="0"/>
      </w:pPr>
      <w:r>
        <w:t>Our approach is</w:t>
      </w:r>
      <w:r w:rsidR="00F5557F">
        <w:t xml:space="preserve"> </w:t>
      </w:r>
      <w:r w:rsidR="00121FA2">
        <w:t xml:space="preserve">to </w:t>
      </w:r>
      <w:r w:rsidR="00F5557F">
        <w:t>use cropping</w:t>
      </w:r>
      <w:r w:rsidR="004E184C">
        <w:t xml:space="preserve"> instead of summarizing</w:t>
      </w:r>
      <w:r w:rsidR="00121FA2">
        <w:t>. The difference between cropping and summarizing is that summarizing will rephrase</w:t>
      </w:r>
      <w:r w:rsidR="00283C6F">
        <w:t xml:space="preserve"> the content in order to suppress the content into minimum</w:t>
      </w:r>
      <w:r w:rsidR="00426AED">
        <w:t xml:space="preserve"> size.</w:t>
      </w:r>
      <w:r w:rsidR="00B90D00">
        <w:t xml:space="preserve"> However, cropping will only delete the content that is not related</w:t>
      </w:r>
      <w:r w:rsidR="00DC6C76">
        <w:t xml:space="preserve"> or useful for future conversations. </w:t>
      </w:r>
      <w:r w:rsidR="009A3E42">
        <w:t>Therefore</w:t>
      </w:r>
      <w:r w:rsidR="00454D9F">
        <w:t>,</w:t>
      </w:r>
      <w:r w:rsidR="009A3E42">
        <w:t xml:space="preserve"> cropping will preserve all the code, model parameters, </w:t>
      </w:r>
      <w:r w:rsidR="00454D9F">
        <w:t>users’ hardware information but summarize</w:t>
      </w:r>
      <w:r w:rsidR="00D57D07">
        <w:t xml:space="preserve"> only leave a brief message to describe what the code does and what </w:t>
      </w:r>
      <w:r w:rsidR="009C25DE">
        <w:t>the user’s purpose is</w:t>
      </w:r>
      <w:r w:rsidR="00D57D07">
        <w:t xml:space="preserve">. </w:t>
      </w:r>
      <w:r w:rsidR="009C25DE">
        <w:t>Our approac</w:t>
      </w:r>
      <w:r w:rsidR="00217D7C">
        <w:t>h</w:t>
      </w:r>
      <w:r w:rsidR="001B662F">
        <w:t xml:space="preserve"> </w:t>
      </w:r>
      <w:r w:rsidR="00C05957">
        <w:t>solves</w:t>
      </w:r>
      <w:r w:rsidR="001B662F">
        <w:t xml:space="preserve"> the problem of code cohesion and </w:t>
      </w:r>
      <w:r w:rsidR="005B2DCB">
        <w:t>enhances</w:t>
      </w:r>
      <w:r w:rsidR="00931082">
        <w:t xml:space="preserve"> answer consistence compared to the summarizing approach introduced by Wang.</w:t>
      </w:r>
    </w:p>
    <w:p w14:paraId="3DFE2887" w14:textId="77777777" w:rsidR="00931082" w:rsidRDefault="00931082" w:rsidP="0036258C">
      <w:pPr>
        <w:ind w:firstLine="0"/>
      </w:pPr>
    </w:p>
    <w:p w14:paraId="041B7FFD" w14:textId="56423D71" w:rsidR="00931082" w:rsidRDefault="00725022" w:rsidP="00B2007B">
      <w:pPr>
        <w:pStyle w:val="Heading1"/>
      </w:pPr>
      <w:r>
        <w:lastRenderedPageBreak/>
        <w:t xml:space="preserve">2.  </w:t>
      </w:r>
      <w:r w:rsidR="00F60B22">
        <w:t xml:space="preserve"> </w:t>
      </w:r>
      <w:r w:rsidR="00B2007B">
        <w:t>Related work</w:t>
      </w:r>
    </w:p>
    <w:p w14:paraId="40745F22" w14:textId="39BBE839" w:rsidR="00040BD1" w:rsidRDefault="00F60B22" w:rsidP="00E20513">
      <w:pPr>
        <w:pStyle w:val="Heading2"/>
      </w:pPr>
      <w:r>
        <w:t xml:space="preserve">2.1 Transformer model and </w:t>
      </w:r>
      <w:r w:rsidR="0086492D">
        <w:t>Generative Pre-Trained Transformers (GPT)</w:t>
      </w:r>
    </w:p>
    <w:p w14:paraId="4B40DDA2" w14:textId="0E808BFF" w:rsidR="00BA32C9" w:rsidRDefault="00BA32C9" w:rsidP="00572DC7">
      <w:pPr>
        <w:ind w:firstLine="0"/>
      </w:pPr>
      <w:r>
        <w:t xml:space="preserve">Transformer model was first introduced in </w:t>
      </w:r>
      <w:r w:rsidR="006E0205">
        <w:t>one of the most important</w:t>
      </w:r>
      <w:r w:rsidR="00E537DD">
        <w:t xml:space="preserve"> </w:t>
      </w:r>
      <w:r w:rsidR="005B46CA">
        <w:t>papers</w:t>
      </w:r>
      <w:r w:rsidR="00E537DD">
        <w:t xml:space="preserve"> “Attention is all you need”</w:t>
      </w:r>
      <w:r w:rsidR="00D914E1">
        <w:t xml:space="preserve"> </w:t>
      </w:r>
      <w:r w:rsidR="00E537DD">
        <w:t>(Vasw</w:t>
      </w:r>
      <w:r w:rsidR="00D914E1">
        <w:t>ani et al</w:t>
      </w:r>
      <w:r w:rsidR="00E537DD">
        <w:t>.</w:t>
      </w:r>
      <w:r w:rsidR="00D914E1">
        <w:t>, 2017).</w:t>
      </w:r>
      <w:r w:rsidR="005B46CA">
        <w:t xml:space="preserve"> </w:t>
      </w:r>
      <w:r w:rsidR="000A6FE3">
        <w:t xml:space="preserve">Vaswani suggested a </w:t>
      </w:r>
      <w:r w:rsidR="004F63F8">
        <w:t>self-attention mechanism</w:t>
      </w:r>
      <w:r w:rsidR="005803C5">
        <w:t xml:space="preserve"> in order to model the relationship between every token </w:t>
      </w:r>
      <w:r w:rsidR="00E41025">
        <w:t xml:space="preserve">from users, predicting the next word in the sequence </w:t>
      </w:r>
      <w:r w:rsidR="00167393">
        <w:t xml:space="preserve">given the previous ones. Transformers </w:t>
      </w:r>
      <w:r w:rsidR="00173E69">
        <w:t>perform</w:t>
      </w:r>
      <w:r w:rsidR="00167393">
        <w:t xml:space="preserve"> really well </w:t>
      </w:r>
      <w:r w:rsidR="009A12DF">
        <w:t xml:space="preserve">in </w:t>
      </w:r>
      <w:r w:rsidR="003175DB">
        <w:t>sequence-to-sequence</w:t>
      </w:r>
      <w:r w:rsidR="009A12DF">
        <w:t xml:space="preserve"> task</w:t>
      </w:r>
      <w:r w:rsidR="003175DB">
        <w:t>s</w:t>
      </w:r>
      <w:r w:rsidR="009A12DF">
        <w:t xml:space="preserve"> like translation</w:t>
      </w:r>
      <w:r w:rsidR="001C4BB6">
        <w:t xml:space="preserve"> and</w:t>
      </w:r>
      <w:r w:rsidR="009A12DF">
        <w:t xml:space="preserve"> sound to text</w:t>
      </w:r>
      <w:r w:rsidR="001C4BB6">
        <w:t>.</w:t>
      </w:r>
      <w:r w:rsidR="003175DB">
        <w:t xml:space="preserve"> Later, </w:t>
      </w:r>
      <w:r w:rsidR="009D31DA">
        <w:t>GPT was released by OpenAI which proposed a decoder-only transformer model that</w:t>
      </w:r>
      <w:r w:rsidR="00D749FB">
        <w:t xml:space="preserve"> </w:t>
      </w:r>
      <w:r w:rsidR="00CB2368">
        <w:t>targeted</w:t>
      </w:r>
      <w:r w:rsidR="00D749FB">
        <w:t xml:space="preserve"> </w:t>
      </w:r>
      <w:r w:rsidR="001B07F9">
        <w:t>more natural language processing tasks like storytelling and question answering</w:t>
      </w:r>
      <w:r w:rsidR="009B2B82">
        <w:t xml:space="preserve"> (Radford et al., 2018). </w:t>
      </w:r>
      <w:r w:rsidR="00DD1C96">
        <w:t xml:space="preserve">Instead of </w:t>
      </w:r>
      <w:r w:rsidR="003829D4">
        <w:t>considering</w:t>
      </w:r>
      <w:r w:rsidR="002A29BF">
        <w:t xml:space="preserve"> every token in original transformer model, GPT</w:t>
      </w:r>
      <w:r w:rsidR="009B2B82">
        <w:t xml:space="preserve"> </w:t>
      </w:r>
      <w:r w:rsidR="000864D8">
        <w:t xml:space="preserve">only </w:t>
      </w:r>
      <w:r w:rsidR="002E170E">
        <w:t>considers</w:t>
      </w:r>
      <w:r w:rsidR="000864D8">
        <w:t xml:space="preserve"> previous tokens which allow </w:t>
      </w:r>
      <w:r w:rsidR="005237D4">
        <w:t xml:space="preserve">the model </w:t>
      </w:r>
      <w:r w:rsidR="00157BAF">
        <w:t xml:space="preserve">to finish generative tasks. </w:t>
      </w:r>
      <w:r w:rsidR="000C7FC3">
        <w:t>Nowadays, GPT models usually integrate with</w:t>
      </w:r>
      <w:r w:rsidR="002E170E">
        <w:t xml:space="preserve"> chatbot interface due to </w:t>
      </w:r>
      <w:proofErr w:type="gramStart"/>
      <w:r w:rsidR="002E170E">
        <w:t>its</w:t>
      </w:r>
      <w:proofErr w:type="gramEnd"/>
      <w:r w:rsidR="002E170E">
        <w:t xml:space="preserve"> excellent performance in question answering</w:t>
      </w:r>
      <w:r w:rsidR="00E20513">
        <w:t>.</w:t>
      </w:r>
    </w:p>
    <w:p w14:paraId="50D611C2" w14:textId="77777777" w:rsidR="00CB5CA5" w:rsidRDefault="00CB5CA5" w:rsidP="00572DC7">
      <w:pPr>
        <w:ind w:firstLine="0"/>
      </w:pPr>
    </w:p>
    <w:p w14:paraId="475AAB7C" w14:textId="23410A85" w:rsidR="00E20513" w:rsidRDefault="00E20513" w:rsidP="00F93C0D">
      <w:pPr>
        <w:pStyle w:val="Heading2"/>
      </w:pPr>
      <w:r>
        <w:t xml:space="preserve">2.2 </w:t>
      </w:r>
      <w:r w:rsidR="007667C6">
        <w:t>Context Rot</w:t>
      </w:r>
      <w:r w:rsidR="00A368BF">
        <w:t xml:space="preserve"> </w:t>
      </w:r>
    </w:p>
    <w:p w14:paraId="5D1180D6" w14:textId="4376570F" w:rsidR="00F93C0D" w:rsidRDefault="00D055E3" w:rsidP="00AF49CF">
      <w:pPr>
        <w:ind w:firstLine="0"/>
      </w:pPr>
      <w:r>
        <w:t>Chroma, which</w:t>
      </w:r>
      <w:r w:rsidR="00CF391A">
        <w:t xml:space="preserve"> is one of the most po</w:t>
      </w:r>
      <w:r w:rsidR="0017496E">
        <w:t xml:space="preserve">pular </w:t>
      </w:r>
      <w:r w:rsidR="00F3382F">
        <w:t>vector-based</w:t>
      </w:r>
      <w:r w:rsidR="0017496E">
        <w:t xml:space="preserve"> database </w:t>
      </w:r>
      <w:r w:rsidR="006F206B">
        <w:t>providers</w:t>
      </w:r>
      <w:r w:rsidR="0017496E">
        <w:t xml:space="preserve">, </w:t>
      </w:r>
      <w:proofErr w:type="gramStart"/>
      <w:r w:rsidR="0017496E">
        <w:t>conduct</w:t>
      </w:r>
      <w:proofErr w:type="gramEnd"/>
      <w:r w:rsidR="0017496E">
        <w:t xml:space="preserve"> </w:t>
      </w:r>
      <w:r w:rsidR="002B3DF9">
        <w:t xml:space="preserve">several experiments </w:t>
      </w:r>
      <w:r w:rsidR="003D1A88">
        <w:t xml:space="preserve">on how context </w:t>
      </w:r>
      <w:r w:rsidR="008F4BC3">
        <w:t>influences</w:t>
      </w:r>
      <w:r w:rsidR="003D1A88">
        <w:t xml:space="preserve"> the performance of LLM response and bring</w:t>
      </w:r>
      <w:r w:rsidR="00C37B32">
        <w:t>s</w:t>
      </w:r>
      <w:r w:rsidR="003D1A88">
        <w:t xml:space="preserve"> some </w:t>
      </w:r>
      <w:r w:rsidR="00C37B32">
        <w:t>valuable insights</w:t>
      </w:r>
      <w:r w:rsidR="003D1A88">
        <w:t xml:space="preserve">. </w:t>
      </w:r>
      <w:r w:rsidR="003C71EA">
        <w:t xml:space="preserve">The first </w:t>
      </w:r>
      <w:r w:rsidR="00A5440F">
        <w:t xml:space="preserve">experiment </w:t>
      </w:r>
      <w:r w:rsidR="00527EA4">
        <w:t>mentioned</w:t>
      </w:r>
      <w:r w:rsidR="00A5440F">
        <w:t xml:space="preserve"> above related the size of context window. </w:t>
      </w:r>
      <w:r w:rsidR="00E73B80">
        <w:t xml:space="preserve">Needle in a Haystack benchmark is used in this </w:t>
      </w:r>
      <w:r w:rsidR="00F86FA5">
        <w:t xml:space="preserve">experiment. LLM </w:t>
      </w:r>
      <w:r w:rsidR="00CD1B96">
        <w:t>received</w:t>
      </w:r>
      <w:r w:rsidR="00F86FA5">
        <w:t xml:space="preserve"> a question and been asked to find the correct answer</w:t>
      </w:r>
      <w:r w:rsidR="006B487D">
        <w:t xml:space="preserve"> from the haystack.</w:t>
      </w:r>
      <w:r w:rsidR="00CD1B96">
        <w:t xml:space="preserve"> One or more distractor</w:t>
      </w:r>
      <w:r w:rsidR="00A3227D">
        <w:t xml:space="preserve">s </w:t>
      </w:r>
      <w:r w:rsidR="00CD1B96">
        <w:t xml:space="preserve">(which is a </w:t>
      </w:r>
      <w:r w:rsidR="00F3382F">
        <w:t>sentence that</w:t>
      </w:r>
      <w:r w:rsidR="00CD1B96">
        <w:t xml:space="preserve"> </w:t>
      </w:r>
      <w:r w:rsidR="00A3227D">
        <w:t>looks</w:t>
      </w:r>
      <w:r w:rsidR="00CD1B96">
        <w:t xml:space="preserve"> similar to the correct answer</w:t>
      </w:r>
      <w:r w:rsidR="00EA14AF">
        <w:t>) are added in the haystack.</w:t>
      </w:r>
      <w:r w:rsidR="00BB588D">
        <w:t xml:space="preserve"> </w:t>
      </w:r>
      <w:r w:rsidR="00FB6A1C">
        <w:t>In Fig 1, when</w:t>
      </w:r>
      <w:r w:rsidR="00702656" w:rsidRPr="00702656">
        <w:t xml:space="preserve"> the input length increases from 1,000 to 1,000,000 tokens, accuracy drops by approximately 10%, 25%, and 30–40% under conditions with no distractor, one distractor, and four distractors, respectively. These results </w:t>
      </w:r>
      <w:r w:rsidR="00702656">
        <w:t>show</w:t>
      </w:r>
      <w:r w:rsidR="00702656" w:rsidRPr="00702656">
        <w:t xml:space="preserve"> that context is highly vulnerable to distractors, </w:t>
      </w:r>
      <w:r w:rsidR="00702656">
        <w:t>which is</w:t>
      </w:r>
      <w:r w:rsidR="00702656" w:rsidRPr="00702656">
        <w:t xml:space="preserve"> </w:t>
      </w:r>
      <w:r w:rsidR="00702656" w:rsidRPr="00702656">
        <w:lastRenderedPageBreak/>
        <w:t>frequently encountered in chatbot interactions.</w:t>
      </w:r>
      <w:r w:rsidR="00F86FA5">
        <w:t xml:space="preserve"> </w:t>
      </w:r>
      <w:r w:rsidR="00A5440F">
        <w:t>Fu</w:t>
      </w:r>
      <w:r w:rsidR="00907D7E">
        <w:t>r</w:t>
      </w:r>
      <w:r w:rsidR="00A5440F">
        <w:t xml:space="preserve">ther </w:t>
      </w:r>
      <w:r w:rsidR="00527EA4">
        <w:t>investigations</w:t>
      </w:r>
      <w:r w:rsidR="00907D7E">
        <w:t xml:space="preserve"> are made and </w:t>
      </w:r>
      <w:r w:rsidR="00CB5CA5">
        <w:t>it has found</w:t>
      </w:r>
      <w:r w:rsidR="00907D7E">
        <w:t xml:space="preserve"> out that the main reason </w:t>
      </w:r>
      <w:r w:rsidR="00F3382F">
        <w:t>led</w:t>
      </w:r>
      <w:r w:rsidR="00603013">
        <w:t xml:space="preserve"> to wrong response is that </w:t>
      </w:r>
      <w:r w:rsidR="009A6CEA">
        <w:t xml:space="preserve">there is absence of response instead of choosing the distractor. </w:t>
      </w:r>
    </w:p>
    <w:p w14:paraId="0218A32F" w14:textId="77777777" w:rsidR="00730AE3" w:rsidRDefault="00730AE3" w:rsidP="00AF49CF">
      <w:pPr>
        <w:ind w:firstLine="0"/>
      </w:pPr>
    </w:p>
    <w:p w14:paraId="4086C802" w14:textId="3900CC83" w:rsidR="007331C8" w:rsidRDefault="00F073C0" w:rsidP="00572DC7">
      <w:pPr>
        <w:ind w:firstLine="0"/>
      </w:pPr>
      <w:r>
        <w:t xml:space="preserve">Another experiment </w:t>
      </w:r>
      <w:r w:rsidR="008B5927">
        <w:t xml:space="preserve">worth mentioning is </w:t>
      </w:r>
      <w:r w:rsidR="000F4781">
        <w:t>about the continuity of context</w:t>
      </w:r>
      <w:r w:rsidR="00753613">
        <w:t xml:space="preserve">. </w:t>
      </w:r>
      <w:r w:rsidR="00AE6380">
        <w:t xml:space="preserve">Two variants are </w:t>
      </w:r>
      <w:r w:rsidR="00B3768C">
        <w:t>compared. One is the natural fl</w:t>
      </w:r>
      <w:r w:rsidR="00C654CA">
        <w:t xml:space="preserve">ow of </w:t>
      </w:r>
      <w:r w:rsidR="00CB5CA5">
        <w:t>ideas</w:t>
      </w:r>
      <w:r w:rsidR="00B66D01">
        <w:t xml:space="preserve"> and the other is </w:t>
      </w:r>
      <w:r w:rsidR="00500C9D">
        <w:t>to shuffle</w:t>
      </w:r>
      <w:r w:rsidR="00B66D01">
        <w:t xml:space="preserve"> all the ideas and </w:t>
      </w:r>
      <w:r w:rsidR="00F3382F">
        <w:t>reorder</w:t>
      </w:r>
      <w:r w:rsidR="00B66D01">
        <w:t xml:space="preserve"> </w:t>
      </w:r>
      <w:r w:rsidR="00B610F1">
        <w:t>into</w:t>
      </w:r>
      <w:r w:rsidR="00B66D01">
        <w:t xml:space="preserve"> the </w:t>
      </w:r>
      <w:r w:rsidR="00B610F1">
        <w:t>haystack,</w:t>
      </w:r>
      <w:r w:rsidR="00B66D01">
        <w:t xml:space="preserve"> so </w:t>
      </w:r>
      <w:r w:rsidR="00373B85">
        <w:t xml:space="preserve">it does not follow </w:t>
      </w:r>
      <w:r w:rsidR="00F86A33">
        <w:t xml:space="preserve">logical progression. </w:t>
      </w:r>
      <w:r w:rsidR="00500C9D">
        <w:t>It was found that</w:t>
      </w:r>
      <w:r w:rsidR="00E72E71">
        <w:t xml:space="preserve"> the average accuracy of </w:t>
      </w:r>
      <w:r w:rsidR="00836CC1">
        <w:t>18 model</w:t>
      </w:r>
      <w:r w:rsidR="00B610F1">
        <w:t>s</w:t>
      </w:r>
      <w:r w:rsidR="00836CC1">
        <w:t xml:space="preserve"> is around 5% higher when the context is shuffled. </w:t>
      </w:r>
      <w:r w:rsidR="00684F74" w:rsidRPr="00684F74">
        <w:t>This suggests a potential positive relationship between discontinuous context and accuracy.</w:t>
      </w:r>
    </w:p>
    <w:p w14:paraId="6400EF60" w14:textId="77777777" w:rsidR="00520DD7" w:rsidRDefault="00520DD7" w:rsidP="00520DD7">
      <w:pPr>
        <w:keepNext/>
        <w:ind w:firstLine="0"/>
      </w:pPr>
      <w:r>
        <w:rPr>
          <w:noProof/>
        </w:rPr>
        <w:drawing>
          <wp:inline distT="0" distB="0" distL="0" distR="0" wp14:anchorId="70938951" wp14:editId="53AE1B99">
            <wp:extent cx="5943600" cy="3852545"/>
            <wp:effectExtent l="0" t="0" r="0" b="0"/>
            <wp:docPr id="1391659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852545"/>
                    </a:xfrm>
                    <a:prstGeom prst="rect">
                      <a:avLst/>
                    </a:prstGeom>
                    <a:noFill/>
                    <a:ln>
                      <a:noFill/>
                    </a:ln>
                  </pic:spPr>
                </pic:pic>
              </a:graphicData>
            </a:graphic>
          </wp:inline>
        </w:drawing>
      </w:r>
    </w:p>
    <w:p w14:paraId="3170199E" w14:textId="5CB4EDD6" w:rsidR="00520DD7" w:rsidRDefault="00520DD7" w:rsidP="00520DD7">
      <w:pPr>
        <w:pStyle w:val="Caption"/>
      </w:pPr>
      <w:r>
        <w:t xml:space="preserve">Fig. </w:t>
      </w:r>
      <w:fldSimple w:instr=" SEQ Fig. \* ARABIC ">
        <w:r w:rsidR="00563E12">
          <w:rPr>
            <w:noProof/>
          </w:rPr>
          <w:t>1</w:t>
        </w:r>
      </w:fldSimple>
      <w:r>
        <w:t xml:space="preserve"> Result of Context Rot experiment</w:t>
      </w:r>
      <w:r w:rsidR="00730AE3">
        <w:t xml:space="preserve">s </w:t>
      </w:r>
      <w:r>
        <w:t>(</w:t>
      </w:r>
      <w:r w:rsidR="00FB6A1C">
        <w:t>Hong et al.</w:t>
      </w:r>
      <w:r w:rsidR="00730AE3">
        <w:t>,</w:t>
      </w:r>
      <w:r w:rsidR="00FB6A1C">
        <w:t>2025)</w:t>
      </w:r>
    </w:p>
    <w:p w14:paraId="0648A5AB" w14:textId="77777777" w:rsidR="00520DD7" w:rsidRDefault="00520DD7" w:rsidP="00572DC7">
      <w:pPr>
        <w:ind w:firstLine="0"/>
      </w:pPr>
    </w:p>
    <w:p w14:paraId="3AF6E888" w14:textId="36CA5DFA" w:rsidR="00AC5ABD" w:rsidRDefault="00864008" w:rsidP="00520DD7">
      <w:pPr>
        <w:pStyle w:val="Heading2"/>
      </w:pPr>
      <w:r>
        <w:lastRenderedPageBreak/>
        <w:t>2.3 Recursively summarizing enables long-term dialogue</w:t>
      </w:r>
    </w:p>
    <w:p w14:paraId="12C33678" w14:textId="3AAC0C96" w:rsidR="00520DD7" w:rsidRDefault="000B60F8" w:rsidP="00520DD7">
      <w:pPr>
        <w:ind w:firstLine="0"/>
      </w:pPr>
      <w:r>
        <w:t xml:space="preserve">The concept of </w:t>
      </w:r>
      <w:r w:rsidR="00B94033">
        <w:t xml:space="preserve">Context Rot and Context engineering were just introduced last year. Therefore, there are not many solutions or strategies for remedy Context Rot. Recursively summarizing chat history is one of the novel techniques in context engineering. In Fig </w:t>
      </w:r>
      <w:r>
        <w:t>2</w:t>
      </w:r>
      <w:r w:rsidR="00B94033">
        <w:t>, it shows the architecture introduced by Wang (Wang et al., 2025). It aims to maintain a real-time memory</w:t>
      </w:r>
      <w:r w:rsidR="00C8461E">
        <w:t xml:space="preserve"> that </w:t>
      </w:r>
      <w:r w:rsidR="009D1D41">
        <w:t>concludes</w:t>
      </w:r>
      <w:r w:rsidR="00C8461E">
        <w:t xml:space="preserve"> all the past sessions’ chat history. What differs from our approach is that we will only suppress and feed the message within a single chat session and we will not suppress a message more than once because we believe each suppression led to loss of information. </w:t>
      </w:r>
    </w:p>
    <w:p w14:paraId="0A5F424C" w14:textId="77777777" w:rsidR="00520DD7" w:rsidRDefault="00520DD7" w:rsidP="00520DD7">
      <w:pPr>
        <w:keepNext/>
        <w:ind w:firstLine="0"/>
      </w:pPr>
      <w:r>
        <w:t xml:space="preserve">               </w:t>
      </w:r>
      <w:r w:rsidRPr="00C8461E">
        <w:rPr>
          <w:noProof/>
        </w:rPr>
        <w:drawing>
          <wp:inline distT="0" distB="0" distL="0" distR="0" wp14:anchorId="6B57B61C" wp14:editId="1D9CE8B2">
            <wp:extent cx="2498725" cy="2558219"/>
            <wp:effectExtent l="0" t="0" r="0" b="0"/>
            <wp:docPr id="128785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58095" name=""/>
                    <pic:cNvPicPr/>
                  </pic:nvPicPr>
                  <pic:blipFill>
                    <a:blip r:embed="rId13"/>
                    <a:stretch>
                      <a:fillRect/>
                    </a:stretch>
                  </pic:blipFill>
                  <pic:spPr>
                    <a:xfrm>
                      <a:off x="0" y="0"/>
                      <a:ext cx="2509256" cy="2569001"/>
                    </a:xfrm>
                    <a:prstGeom prst="rect">
                      <a:avLst/>
                    </a:prstGeom>
                  </pic:spPr>
                </pic:pic>
              </a:graphicData>
            </a:graphic>
          </wp:inline>
        </w:drawing>
      </w:r>
    </w:p>
    <w:p w14:paraId="3896D824" w14:textId="515C3FBB" w:rsidR="00C8461E" w:rsidRDefault="00520DD7" w:rsidP="00520DD7">
      <w:pPr>
        <w:pStyle w:val="Caption"/>
      </w:pPr>
      <w:r>
        <w:t xml:space="preserve">Fig. </w:t>
      </w:r>
      <w:r w:rsidR="009D1D41">
        <w:t>2</w:t>
      </w:r>
      <w:r>
        <w:t xml:space="preserve"> Architecture of recursively summarizing chat history (Wang et al., 2025)</w:t>
      </w:r>
    </w:p>
    <w:p w14:paraId="64D68044" w14:textId="77777777" w:rsidR="00CB5CA5" w:rsidRDefault="00CB5CA5" w:rsidP="00572DC7">
      <w:pPr>
        <w:ind w:firstLine="0"/>
      </w:pPr>
    </w:p>
    <w:p w14:paraId="6CC197A5" w14:textId="113ACC2C" w:rsidR="00725022" w:rsidRDefault="00725022" w:rsidP="00725022">
      <w:pPr>
        <w:pStyle w:val="Heading1"/>
        <w:numPr>
          <w:ilvl w:val="0"/>
          <w:numId w:val="20"/>
        </w:numPr>
      </w:pPr>
      <w:r w:rsidRPr="00725022">
        <w:lastRenderedPageBreak/>
        <w:t>Approach Overview</w:t>
      </w:r>
    </w:p>
    <w:p w14:paraId="0AF6198F" w14:textId="77777777" w:rsidR="009D1D41" w:rsidRDefault="009D1D41" w:rsidP="009D1D41">
      <w:pPr>
        <w:keepNext/>
        <w:ind w:firstLine="0"/>
      </w:pPr>
      <w:r w:rsidRPr="00A73502">
        <w:rPr>
          <w:noProof/>
        </w:rPr>
        <w:drawing>
          <wp:inline distT="0" distB="0" distL="0" distR="0" wp14:anchorId="79265021" wp14:editId="4DDD02A4">
            <wp:extent cx="2825725" cy="2978150"/>
            <wp:effectExtent l="0" t="0" r="0" b="0"/>
            <wp:docPr id="167788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84033" name=""/>
                    <pic:cNvPicPr/>
                  </pic:nvPicPr>
                  <pic:blipFill>
                    <a:blip r:embed="rId14"/>
                    <a:stretch>
                      <a:fillRect/>
                    </a:stretch>
                  </pic:blipFill>
                  <pic:spPr>
                    <a:xfrm>
                      <a:off x="0" y="0"/>
                      <a:ext cx="2830757" cy="2983454"/>
                    </a:xfrm>
                    <a:prstGeom prst="rect">
                      <a:avLst/>
                    </a:prstGeom>
                  </pic:spPr>
                </pic:pic>
              </a:graphicData>
            </a:graphic>
          </wp:inline>
        </w:drawing>
      </w:r>
    </w:p>
    <w:p w14:paraId="1E3F3022" w14:textId="42177CA6" w:rsidR="009D1D41" w:rsidRDefault="009D1D41" w:rsidP="009D1D41">
      <w:pPr>
        <w:pStyle w:val="Caption"/>
      </w:pPr>
      <w:r>
        <w:t>Fig. 3 Architecture of our approach</w:t>
      </w:r>
    </w:p>
    <w:p w14:paraId="0E963B74" w14:textId="66EC5231" w:rsidR="00934BAE" w:rsidRDefault="00934BAE" w:rsidP="00934BAE">
      <w:pPr>
        <w:ind w:firstLine="0"/>
      </w:pPr>
      <w:r>
        <w:t>We use “cropping” as our suppression method. The idea of cropping comes from cropping a</w:t>
      </w:r>
      <w:r w:rsidR="00D32B1A">
        <w:t>n image</w:t>
      </w:r>
      <w:r>
        <w:t xml:space="preserve">. </w:t>
      </w:r>
      <w:r w:rsidR="003236B9">
        <w:t>There are two important</w:t>
      </w:r>
      <w:r w:rsidR="00EF41BC">
        <w:t xml:space="preserve"> </w:t>
      </w:r>
      <w:r w:rsidR="00BD0D19">
        <w:t>characteristics</w:t>
      </w:r>
      <w:r w:rsidR="00EF41BC">
        <w:t xml:space="preserve"> for cropping</w:t>
      </w:r>
      <w:r w:rsidR="00BD0D19">
        <w:t xml:space="preserve"> which </w:t>
      </w:r>
      <w:r w:rsidR="00E770B3">
        <w:t>differ</w:t>
      </w:r>
      <w:r w:rsidR="00BD0D19">
        <w:t xml:space="preserve"> from summarizing</w:t>
      </w:r>
      <w:r w:rsidR="00EF41BC">
        <w:t>. First, we cannot rephrase or alter the content</w:t>
      </w:r>
      <w:r w:rsidR="00F171B5">
        <w:t xml:space="preserve"> which is </w:t>
      </w:r>
      <w:r w:rsidR="00AC561E">
        <w:t xml:space="preserve">similar to cropping an image we could only get the exact </w:t>
      </w:r>
      <w:r w:rsidR="00E52876">
        <w:t>part of an image</w:t>
      </w:r>
      <w:r w:rsidR="00062561">
        <w:t>.</w:t>
      </w:r>
      <w:r w:rsidR="00E52876">
        <w:t xml:space="preserve"> To crop a message, we are only </w:t>
      </w:r>
      <w:r w:rsidR="00024932">
        <w:t>allowed</w:t>
      </w:r>
      <w:r w:rsidR="00E52876">
        <w:t xml:space="preserve"> to extract or delete.</w:t>
      </w:r>
      <w:r w:rsidR="00062561">
        <w:t xml:space="preserve"> </w:t>
      </w:r>
      <w:r w:rsidR="00E52876">
        <w:t xml:space="preserve">Besides, </w:t>
      </w:r>
      <w:r w:rsidR="00BD0D19">
        <w:t xml:space="preserve">cropping is allowed to </w:t>
      </w:r>
      <w:r w:rsidR="00FB7EAF">
        <w:t>choose</w:t>
      </w:r>
      <w:r w:rsidR="00BD0D19">
        <w:t xml:space="preserve"> what to keep and what to delete, but summarizing cannot. </w:t>
      </w:r>
      <w:r w:rsidR="008C2404">
        <w:t>For example, w</w:t>
      </w:r>
      <w:r w:rsidR="000E7E12">
        <w:t>e could ask LLM to delete the introduction and keep</w:t>
      </w:r>
      <w:r w:rsidR="00FB7EAF">
        <w:t xml:space="preserve"> code snippet</w:t>
      </w:r>
      <w:r w:rsidR="008C2404">
        <w:t>s</w:t>
      </w:r>
      <w:r w:rsidR="00AF474A">
        <w:t xml:space="preserve"> in order to enhance </w:t>
      </w:r>
      <w:proofErr w:type="gramStart"/>
      <w:r w:rsidR="00AF474A">
        <w:t>to</w:t>
      </w:r>
      <w:proofErr w:type="gramEnd"/>
      <w:r w:rsidR="00AF474A">
        <w:t xml:space="preserve"> performance of the chatbot</w:t>
      </w:r>
      <w:r w:rsidR="00FB7EAF">
        <w:t xml:space="preserve">. This could be shown in the coding question below. </w:t>
      </w:r>
    </w:p>
    <w:p w14:paraId="279351D2" w14:textId="77777777" w:rsidR="00F64223" w:rsidRPr="009D1D41" w:rsidRDefault="00F64223" w:rsidP="00934BAE">
      <w:pPr>
        <w:ind w:firstLine="0"/>
      </w:pPr>
    </w:p>
    <w:p w14:paraId="57FA59DB" w14:textId="71CD7937" w:rsidR="00174DA7" w:rsidRDefault="00C04B73" w:rsidP="00174DA7">
      <w:pPr>
        <w:ind w:firstLine="0"/>
      </w:pPr>
      <w:r>
        <w:t xml:space="preserve">The most important </w:t>
      </w:r>
      <w:r w:rsidR="00DB3B9D">
        <w:t xml:space="preserve">thing to decide is what is needed to feed to LLM as a chatbot. </w:t>
      </w:r>
      <w:r w:rsidR="00C05957">
        <w:t>Therefore, the question is what</w:t>
      </w:r>
      <w:r w:rsidR="00860B02">
        <w:t xml:space="preserve"> information </w:t>
      </w:r>
      <w:proofErr w:type="gramStart"/>
      <w:r w:rsidR="00860B02">
        <w:t>does</w:t>
      </w:r>
      <w:r w:rsidR="00C05957">
        <w:t xml:space="preserve"> </w:t>
      </w:r>
      <w:r w:rsidR="003829D4">
        <w:t>LLM need</w:t>
      </w:r>
      <w:proofErr w:type="gramEnd"/>
      <w:r w:rsidR="00C05957">
        <w:t xml:space="preserve"> to answer the following questions. </w:t>
      </w:r>
      <w:r w:rsidR="003A1A5D">
        <w:t xml:space="preserve">First, </w:t>
      </w:r>
      <w:r w:rsidR="00CE4588">
        <w:t>we observe what does a LLM responses contain. In most</w:t>
      </w:r>
      <w:r w:rsidR="00CA26B8">
        <w:t xml:space="preserve"> cases, LLM responses </w:t>
      </w:r>
      <w:r w:rsidR="0082329E">
        <w:t xml:space="preserve">usually </w:t>
      </w:r>
      <w:r w:rsidR="00CA26B8">
        <w:t xml:space="preserve">contain an introduction, </w:t>
      </w:r>
      <w:r w:rsidR="00DE4F7A">
        <w:t>some important points which each contain a statement, explanation and example</w:t>
      </w:r>
      <w:r w:rsidR="00483B3E">
        <w:t>, use cases</w:t>
      </w:r>
      <w:r w:rsidR="007D5EC3">
        <w:t>, other related concept</w:t>
      </w:r>
      <w:r w:rsidR="00047625">
        <w:t>s</w:t>
      </w:r>
      <w:r w:rsidR="007D5EC3">
        <w:t xml:space="preserve"> and a conclusion. </w:t>
      </w:r>
      <w:r w:rsidR="00047625">
        <w:t xml:space="preserve">Obviously, introduction and conclusion are </w:t>
      </w:r>
      <w:r w:rsidR="00047625">
        <w:lastRenderedPageBreak/>
        <w:t>not</w:t>
      </w:r>
      <w:r w:rsidR="00367475">
        <w:t xml:space="preserve"> useful for follow up questions since </w:t>
      </w:r>
      <w:r w:rsidR="00C61C1D">
        <w:t>any useful information contain in the</w:t>
      </w:r>
      <w:r w:rsidR="003B64A4">
        <w:t xml:space="preserve">se two paragraphs should also </w:t>
      </w:r>
      <w:r w:rsidR="005B2DCB">
        <w:t>be contained</w:t>
      </w:r>
      <w:r w:rsidR="003B64A4">
        <w:t xml:space="preserve"> in those main paragraphs. </w:t>
      </w:r>
      <w:r w:rsidR="00A8135A">
        <w:t xml:space="preserve">In each </w:t>
      </w:r>
      <w:r w:rsidR="00352EE7">
        <w:t>point</w:t>
      </w:r>
      <w:r w:rsidR="00A8135A">
        <w:t xml:space="preserve">, </w:t>
      </w:r>
      <w:r w:rsidR="000A45F8">
        <w:t>explanation</w:t>
      </w:r>
      <w:r w:rsidR="00352EE7">
        <w:t xml:space="preserve"> usually is the longest part since LLM are expert in explaining </w:t>
      </w:r>
      <w:r w:rsidR="00B11F78">
        <w:t xml:space="preserve">abstract </w:t>
      </w:r>
      <w:r w:rsidR="00352EE7">
        <w:t>concept</w:t>
      </w:r>
      <w:r w:rsidR="00B11F78">
        <w:t>s</w:t>
      </w:r>
      <w:r w:rsidR="00352EE7">
        <w:t xml:space="preserve">. However, </w:t>
      </w:r>
      <w:r w:rsidR="00E91EA4">
        <w:t xml:space="preserve">feeding the explanation part to LLM as reference for following questions does not make sense because </w:t>
      </w:r>
      <w:r w:rsidR="00AF0F08">
        <w:t>we may consider the explanation are the knowledge that LLM already has and LLM do not need this part for future questions.</w:t>
      </w:r>
      <w:r w:rsidR="00613086">
        <w:t xml:space="preserve"> We just need to </w:t>
      </w:r>
      <w:r w:rsidR="009A20A7">
        <w:t>keep</w:t>
      </w:r>
      <w:r w:rsidR="00613086">
        <w:t xml:space="preserve"> the statement and the example</w:t>
      </w:r>
      <w:r w:rsidR="004B64BE">
        <w:t xml:space="preserve"> </w:t>
      </w:r>
      <w:r w:rsidR="00C61630">
        <w:t>(usually contain some code)</w:t>
      </w:r>
      <w:r w:rsidR="00613086">
        <w:t xml:space="preserve"> of the point </w:t>
      </w:r>
      <w:r w:rsidR="00C61630">
        <w:t>so that LLM know</w:t>
      </w:r>
      <w:r w:rsidR="004B64BE">
        <w:t>s</w:t>
      </w:r>
      <w:r w:rsidR="00C61630">
        <w:t xml:space="preserve"> what </w:t>
      </w:r>
      <w:r w:rsidR="004B64BE">
        <w:t>the conversation is</w:t>
      </w:r>
      <w:r w:rsidR="00C61630">
        <w:t xml:space="preserve"> about. </w:t>
      </w:r>
      <w:r w:rsidR="004B64BE">
        <w:t xml:space="preserve">Therefore, cropping the explanation away is </w:t>
      </w:r>
      <w:r w:rsidR="00136CB8">
        <w:t>a</w:t>
      </w:r>
      <w:r w:rsidR="004B64BE">
        <w:t xml:space="preserve"> m</w:t>
      </w:r>
      <w:r w:rsidR="00136CB8">
        <w:t>ore</w:t>
      </w:r>
      <w:r w:rsidR="004B64BE">
        <w:t xml:space="preserve"> effective way to </w:t>
      </w:r>
      <w:r w:rsidR="00136CB8">
        <w:t xml:space="preserve">suppress the context window. </w:t>
      </w:r>
    </w:p>
    <w:p w14:paraId="4E9C2287" w14:textId="77777777" w:rsidR="00F64223" w:rsidRDefault="00F64223" w:rsidP="00174DA7">
      <w:pPr>
        <w:ind w:firstLine="0"/>
      </w:pPr>
    </w:p>
    <w:p w14:paraId="570A957C" w14:textId="24B9CDB6" w:rsidR="003E1009" w:rsidRDefault="00912D1D" w:rsidP="00174DA7">
      <w:pPr>
        <w:ind w:firstLine="0"/>
      </w:pPr>
      <w:r>
        <w:t xml:space="preserve">Our chatbot has a similar structure </w:t>
      </w:r>
      <w:r w:rsidR="004F277D">
        <w:t>to the traditional chatbot LLM.</w:t>
      </w:r>
      <w:r w:rsidR="00BF6780">
        <w:t xml:space="preserve"> A traditional chatbot </w:t>
      </w:r>
      <w:r w:rsidR="002310CF">
        <w:t xml:space="preserve">uses a message query to store all questions and responses. </w:t>
      </w:r>
      <w:r w:rsidR="004F277D">
        <w:t xml:space="preserve"> After </w:t>
      </w:r>
      <w:r w:rsidR="00315D16">
        <w:t xml:space="preserve">user asks a question, LLM generates a response as usual. </w:t>
      </w:r>
      <w:r w:rsidR="00A82FD3">
        <w:t>However, a</w:t>
      </w:r>
      <w:r w:rsidR="00315D16">
        <w:t>fter</w:t>
      </w:r>
      <w:r w:rsidR="0079270D">
        <w:t xml:space="preserve"> LLM </w:t>
      </w:r>
      <w:r w:rsidR="0041520D">
        <w:t xml:space="preserve">response, </w:t>
      </w:r>
      <w:r w:rsidR="00E5791E">
        <w:t xml:space="preserve">it will ask the LLM to suppress the previous </w:t>
      </w:r>
      <w:r w:rsidR="00686876">
        <w:t xml:space="preserve">question and answer by cropping. </w:t>
      </w:r>
      <w:r w:rsidR="006C767C">
        <w:t xml:space="preserve">Then we pass the suppressed context </w:t>
      </w:r>
      <w:r w:rsidR="001E26CB">
        <w:t xml:space="preserve">to the chatbot for reference. </w:t>
      </w:r>
      <w:r w:rsidR="00FA52E2">
        <w:t xml:space="preserve">However, </w:t>
      </w:r>
      <w:r w:rsidR="00A20679">
        <w:t>we will not suppress</w:t>
      </w:r>
      <w:r w:rsidR="00825F75">
        <w:t xml:space="preserve"> </w:t>
      </w:r>
      <w:r w:rsidR="00A82FD3">
        <w:t>cropped messages</w:t>
      </w:r>
      <w:r w:rsidR="00825F75">
        <w:t xml:space="preserve"> more than once</w:t>
      </w:r>
      <w:r w:rsidR="00364EBD">
        <w:t xml:space="preserve"> to pursue a lifelong chatbot. This is because </w:t>
      </w:r>
      <w:r w:rsidR="00D5241F">
        <w:t xml:space="preserve">we believe </w:t>
      </w:r>
      <w:r w:rsidR="00364EBD">
        <w:t>each suppress</w:t>
      </w:r>
      <w:r w:rsidR="00D5241F">
        <w:t>ion</w:t>
      </w:r>
      <w:r w:rsidR="00364EBD">
        <w:t xml:space="preserve"> </w:t>
      </w:r>
      <w:r w:rsidR="003C5DE6">
        <w:t>increase</w:t>
      </w:r>
      <w:r w:rsidR="00F3382F">
        <w:t>s</w:t>
      </w:r>
      <w:r w:rsidR="003C5DE6">
        <w:t xml:space="preserve"> the chance of loss of information. Therefore</w:t>
      </w:r>
      <w:r w:rsidR="00A46A84">
        <w:t xml:space="preserve">, </w:t>
      </w:r>
      <w:r w:rsidR="006F5E44">
        <w:t xml:space="preserve">users still need to </w:t>
      </w:r>
      <w:r w:rsidR="002E06C1">
        <w:t xml:space="preserve">start a </w:t>
      </w:r>
      <w:r w:rsidR="00D5241F">
        <w:t xml:space="preserve">new chat </w:t>
      </w:r>
      <w:r w:rsidR="002E06C1">
        <w:t>session</w:t>
      </w:r>
      <w:r w:rsidR="00E26690">
        <w:t xml:space="preserve"> </w:t>
      </w:r>
      <w:r w:rsidR="00D5241F">
        <w:t xml:space="preserve">when the </w:t>
      </w:r>
      <w:r w:rsidR="00EA47C7">
        <w:t xml:space="preserve">context window </w:t>
      </w:r>
      <w:proofErr w:type="gramStart"/>
      <w:r w:rsidR="00EA47C7">
        <w:t>meet</w:t>
      </w:r>
      <w:proofErr w:type="gramEnd"/>
      <w:r w:rsidR="00EA47C7">
        <w:t xml:space="preserve"> its limit</w:t>
      </w:r>
      <w:r w:rsidR="002E06C1">
        <w:t xml:space="preserve"> instead of </w:t>
      </w:r>
      <w:r w:rsidR="00EA47C7">
        <w:t xml:space="preserve">having </w:t>
      </w:r>
      <w:r w:rsidR="002E06C1">
        <w:t>a lifelong</w:t>
      </w:r>
      <w:r w:rsidR="00E26690">
        <w:t xml:space="preserve"> single</w:t>
      </w:r>
      <w:r w:rsidR="002E06C1">
        <w:t xml:space="preserve"> </w:t>
      </w:r>
      <w:r w:rsidR="00E26690">
        <w:t>session.</w:t>
      </w:r>
    </w:p>
    <w:p w14:paraId="59C178DD" w14:textId="77777777" w:rsidR="00EB407F" w:rsidRDefault="00EB407F" w:rsidP="00174DA7">
      <w:pPr>
        <w:ind w:firstLine="0"/>
      </w:pPr>
    </w:p>
    <w:tbl>
      <w:tblPr>
        <w:tblStyle w:val="MLAresearchpapertable"/>
        <w:tblW w:w="0" w:type="auto"/>
        <w:tblLook w:val="04A0" w:firstRow="1" w:lastRow="0" w:firstColumn="1" w:lastColumn="0" w:noHBand="0" w:noVBand="1"/>
      </w:tblPr>
      <w:tblGrid>
        <w:gridCol w:w="9360"/>
      </w:tblGrid>
      <w:tr w:rsidR="00EB407F" w14:paraId="1A657325" w14:textId="77777777" w:rsidTr="00EB407F">
        <w:trPr>
          <w:cnfStyle w:val="100000000000" w:firstRow="1" w:lastRow="0" w:firstColumn="0" w:lastColumn="0" w:oddVBand="0" w:evenVBand="0" w:oddHBand="0" w:evenHBand="0" w:firstRowFirstColumn="0" w:firstRowLastColumn="0" w:lastRowFirstColumn="0" w:lastRowLastColumn="0"/>
        </w:trPr>
        <w:tc>
          <w:tcPr>
            <w:tcW w:w="9360" w:type="dxa"/>
          </w:tcPr>
          <w:p w14:paraId="10FB7934" w14:textId="771B72FB" w:rsidR="00EB407F" w:rsidRDefault="00EB407F" w:rsidP="00174DA7">
            <w:r>
              <w:t>Algorithm: Generating response with dataset using cropped-based LLM chatbot</w:t>
            </w:r>
          </w:p>
        </w:tc>
      </w:tr>
      <w:tr w:rsidR="00EB407F" w14:paraId="13F74A02" w14:textId="77777777" w:rsidTr="00EB407F">
        <w:tc>
          <w:tcPr>
            <w:tcW w:w="9360" w:type="dxa"/>
          </w:tcPr>
          <w:p w14:paraId="55DDB8E9" w14:textId="442F905E" w:rsidR="00EB407F" w:rsidRPr="00EB407F" w:rsidRDefault="00EB407F" w:rsidP="00EB407F">
            <w:pPr>
              <w:spacing w:line="240" w:lineRule="auto"/>
              <w:rPr>
                <w:sz w:val="20"/>
                <w:szCs w:val="20"/>
              </w:rPr>
            </w:pPr>
            <w:r w:rsidRPr="00EB407F">
              <w:rPr>
                <w:sz w:val="20"/>
                <w:szCs w:val="20"/>
              </w:rPr>
              <w:t xml:space="preserve">Crop = </w:t>
            </w:r>
            <w:proofErr w:type="gramStart"/>
            <w:r w:rsidRPr="00EB407F">
              <w:rPr>
                <w:sz w:val="20"/>
                <w:szCs w:val="20"/>
              </w:rPr>
              <w:t>function(</w:t>
            </w:r>
            <w:proofErr w:type="gramEnd"/>
            <w:r w:rsidRPr="00EB407F">
              <w:rPr>
                <w:sz w:val="20"/>
                <w:szCs w:val="20"/>
              </w:rPr>
              <w:t xml:space="preserve">Question, </w:t>
            </w:r>
            <w:proofErr w:type="gramStart"/>
            <w:r w:rsidRPr="00EB407F">
              <w:rPr>
                <w:sz w:val="20"/>
                <w:szCs w:val="20"/>
              </w:rPr>
              <w:t>Response){</w:t>
            </w:r>
            <w:proofErr w:type="gramEnd"/>
          </w:p>
          <w:p w14:paraId="6044E96D" w14:textId="71B8FE98" w:rsidR="00EB407F" w:rsidRPr="00EB407F" w:rsidRDefault="00EB407F" w:rsidP="00EB407F">
            <w:pPr>
              <w:spacing w:line="240" w:lineRule="auto"/>
              <w:ind w:left="0" w:firstLine="720"/>
              <w:rPr>
                <w:sz w:val="20"/>
                <w:szCs w:val="20"/>
              </w:rPr>
            </w:pPr>
            <w:r w:rsidRPr="00EB407F">
              <w:rPr>
                <w:sz w:val="20"/>
                <w:szCs w:val="20"/>
              </w:rPr>
              <w:t>Message = cropping prompt + Question + Response</w:t>
            </w:r>
          </w:p>
          <w:p w14:paraId="22190BD9" w14:textId="477DBFC8" w:rsidR="00EB407F" w:rsidRPr="00EB407F" w:rsidRDefault="00EB407F" w:rsidP="00EB407F">
            <w:pPr>
              <w:spacing w:line="240" w:lineRule="auto"/>
              <w:ind w:left="0" w:firstLine="720"/>
              <w:rPr>
                <w:sz w:val="20"/>
                <w:szCs w:val="20"/>
              </w:rPr>
            </w:pPr>
            <w:r w:rsidRPr="00EB407F">
              <w:rPr>
                <w:sz w:val="20"/>
                <w:szCs w:val="20"/>
              </w:rPr>
              <w:t>Return LLM(Message)</w:t>
            </w:r>
          </w:p>
          <w:p w14:paraId="08B08F03" w14:textId="786B0B7A" w:rsidR="00EB407F" w:rsidRPr="00EB407F" w:rsidRDefault="00EB407F" w:rsidP="00EB407F">
            <w:pPr>
              <w:spacing w:line="240" w:lineRule="auto"/>
              <w:rPr>
                <w:sz w:val="20"/>
                <w:szCs w:val="20"/>
              </w:rPr>
            </w:pPr>
            <w:r w:rsidRPr="00EB407F">
              <w:rPr>
                <w:sz w:val="20"/>
                <w:szCs w:val="20"/>
              </w:rPr>
              <w:t>}</w:t>
            </w:r>
          </w:p>
          <w:p w14:paraId="41F8FAEE" w14:textId="35CB5DE4" w:rsidR="00EB407F" w:rsidRPr="00EB407F" w:rsidRDefault="00EB407F" w:rsidP="00EB407F">
            <w:pPr>
              <w:spacing w:line="240" w:lineRule="auto"/>
              <w:rPr>
                <w:sz w:val="20"/>
                <w:szCs w:val="20"/>
              </w:rPr>
            </w:pPr>
            <w:r w:rsidRPr="00EB407F">
              <w:rPr>
                <w:sz w:val="20"/>
                <w:szCs w:val="20"/>
              </w:rPr>
              <w:lastRenderedPageBreak/>
              <w:t>// Initialized message query</w:t>
            </w:r>
          </w:p>
          <w:p w14:paraId="62CC05FD" w14:textId="77777777" w:rsidR="00EB407F" w:rsidRPr="00EB407F" w:rsidRDefault="00EB407F" w:rsidP="00EB407F">
            <w:pPr>
              <w:spacing w:line="240" w:lineRule="auto"/>
              <w:rPr>
                <w:sz w:val="20"/>
                <w:szCs w:val="20"/>
              </w:rPr>
            </w:pPr>
            <w:r w:rsidRPr="00EB407F">
              <w:rPr>
                <w:sz w:val="20"/>
                <w:szCs w:val="20"/>
              </w:rPr>
              <w:t>Message = []</w:t>
            </w:r>
          </w:p>
          <w:p w14:paraId="6D159741" w14:textId="0F192DA7" w:rsidR="00EB407F" w:rsidRPr="00EB407F" w:rsidRDefault="00EB407F" w:rsidP="00EB407F">
            <w:pPr>
              <w:spacing w:line="240" w:lineRule="auto"/>
              <w:rPr>
                <w:sz w:val="20"/>
                <w:szCs w:val="20"/>
              </w:rPr>
            </w:pPr>
            <w:r w:rsidRPr="00EB407F">
              <w:rPr>
                <w:sz w:val="20"/>
                <w:szCs w:val="20"/>
              </w:rPr>
              <w:t xml:space="preserve">for </w:t>
            </w:r>
            <w:proofErr w:type="spellStart"/>
            <w:r w:rsidRPr="00EB407F">
              <w:rPr>
                <w:sz w:val="20"/>
                <w:szCs w:val="20"/>
              </w:rPr>
              <w:t>i</w:t>
            </w:r>
            <w:proofErr w:type="spellEnd"/>
            <w:r w:rsidRPr="00EB407F">
              <w:rPr>
                <w:sz w:val="20"/>
                <w:szCs w:val="20"/>
              </w:rPr>
              <w:t xml:space="preserve"> </w:t>
            </w:r>
            <w:r w:rsidRPr="00EB407F">
              <w:rPr>
                <w:sz w:val="20"/>
                <w:szCs w:val="20"/>
              </w:rPr>
              <w:sym w:font="Wingdings" w:char="F0DF"/>
            </w:r>
            <w:r w:rsidRPr="00EB407F">
              <w:rPr>
                <w:sz w:val="20"/>
                <w:szCs w:val="20"/>
              </w:rPr>
              <w:t xml:space="preserve"> 1 to N do</w:t>
            </w:r>
          </w:p>
          <w:p w14:paraId="5789FE88" w14:textId="37B7F75D" w:rsidR="00EB407F" w:rsidRDefault="00EB407F" w:rsidP="00EB407F">
            <w:pPr>
              <w:spacing w:line="240" w:lineRule="auto"/>
              <w:ind w:left="0" w:firstLine="720"/>
              <w:rPr>
                <w:sz w:val="20"/>
                <w:szCs w:val="20"/>
              </w:rPr>
            </w:pPr>
            <w:r w:rsidRPr="00EB407F">
              <w:rPr>
                <w:sz w:val="20"/>
                <w:szCs w:val="20"/>
              </w:rPr>
              <w:t xml:space="preserve">Response = </w:t>
            </w:r>
            <w:proofErr w:type="gramStart"/>
            <w:r w:rsidRPr="00EB407F">
              <w:rPr>
                <w:sz w:val="20"/>
                <w:szCs w:val="20"/>
              </w:rPr>
              <w:t>LLM(</w:t>
            </w:r>
            <w:proofErr w:type="gramEnd"/>
            <w:r w:rsidRPr="00EB407F">
              <w:rPr>
                <w:sz w:val="20"/>
                <w:szCs w:val="20"/>
              </w:rPr>
              <w:t>Message, Question)</w:t>
            </w:r>
          </w:p>
          <w:p w14:paraId="0F1D54CA" w14:textId="77777777" w:rsidR="00A07706" w:rsidRDefault="00EB407F" w:rsidP="00EB407F">
            <w:pPr>
              <w:spacing w:line="240" w:lineRule="auto"/>
              <w:ind w:left="0" w:firstLine="720"/>
              <w:rPr>
                <w:sz w:val="20"/>
                <w:szCs w:val="20"/>
              </w:rPr>
            </w:pPr>
            <w:r>
              <w:rPr>
                <w:sz w:val="20"/>
                <w:szCs w:val="20"/>
              </w:rPr>
              <w:t>Output response</w:t>
            </w:r>
          </w:p>
          <w:p w14:paraId="08402251" w14:textId="3A21A4B1" w:rsidR="00EB407F" w:rsidRPr="00EB407F" w:rsidRDefault="00EB407F" w:rsidP="00EB407F">
            <w:pPr>
              <w:spacing w:line="240" w:lineRule="auto"/>
              <w:ind w:left="0" w:firstLine="720"/>
              <w:rPr>
                <w:sz w:val="20"/>
                <w:szCs w:val="20"/>
              </w:rPr>
            </w:pPr>
            <w:proofErr w:type="spellStart"/>
            <w:r w:rsidRPr="00EB407F">
              <w:rPr>
                <w:sz w:val="20"/>
                <w:szCs w:val="20"/>
              </w:rPr>
              <w:t>Cropped_message</w:t>
            </w:r>
            <w:proofErr w:type="spellEnd"/>
            <w:r w:rsidRPr="00EB407F">
              <w:rPr>
                <w:sz w:val="20"/>
                <w:szCs w:val="20"/>
              </w:rPr>
              <w:t xml:space="preserve"> = </w:t>
            </w:r>
            <w:proofErr w:type="gramStart"/>
            <w:r w:rsidRPr="00EB407F">
              <w:rPr>
                <w:sz w:val="20"/>
                <w:szCs w:val="20"/>
              </w:rPr>
              <w:t>Crop(</w:t>
            </w:r>
            <w:proofErr w:type="gramEnd"/>
            <w:r w:rsidRPr="00EB407F">
              <w:rPr>
                <w:sz w:val="20"/>
                <w:szCs w:val="20"/>
              </w:rPr>
              <w:t>Question, Response)</w:t>
            </w:r>
          </w:p>
          <w:p w14:paraId="40FD746C" w14:textId="51D739AC" w:rsidR="00EB407F" w:rsidRPr="00EB407F" w:rsidRDefault="00EB407F" w:rsidP="00EB407F">
            <w:pPr>
              <w:spacing w:line="240" w:lineRule="auto"/>
              <w:ind w:left="0" w:firstLine="720"/>
              <w:rPr>
                <w:sz w:val="20"/>
                <w:szCs w:val="20"/>
              </w:rPr>
            </w:pPr>
            <w:r w:rsidRPr="00EB407F">
              <w:rPr>
                <w:sz w:val="20"/>
                <w:szCs w:val="20"/>
              </w:rPr>
              <w:t>// remove the question in message query, prevent duplication</w:t>
            </w:r>
            <w:r w:rsidR="00BC4B1D">
              <w:rPr>
                <w:sz w:val="20"/>
                <w:szCs w:val="20"/>
              </w:rPr>
              <w:t xml:space="preserve"> (The question is already in the cropped message)</w:t>
            </w:r>
          </w:p>
          <w:p w14:paraId="2B74B09F" w14:textId="36A89B21" w:rsidR="00EB407F" w:rsidRPr="00EB407F" w:rsidRDefault="00EB407F" w:rsidP="00EB407F">
            <w:pPr>
              <w:spacing w:line="240" w:lineRule="auto"/>
              <w:ind w:left="0" w:firstLine="720"/>
              <w:rPr>
                <w:sz w:val="20"/>
                <w:szCs w:val="20"/>
              </w:rPr>
            </w:pPr>
            <w:proofErr w:type="spellStart"/>
            <w:proofErr w:type="gramStart"/>
            <w:r w:rsidRPr="00EB407F">
              <w:rPr>
                <w:sz w:val="20"/>
                <w:szCs w:val="20"/>
              </w:rPr>
              <w:t>Message.pop</w:t>
            </w:r>
            <w:proofErr w:type="spellEnd"/>
            <w:r w:rsidRPr="00EB407F">
              <w:rPr>
                <w:sz w:val="20"/>
                <w:szCs w:val="20"/>
              </w:rPr>
              <w:t>(</w:t>
            </w:r>
            <w:proofErr w:type="gramEnd"/>
            <w:r w:rsidRPr="00EB407F">
              <w:rPr>
                <w:sz w:val="20"/>
                <w:szCs w:val="20"/>
              </w:rPr>
              <w:t>)</w:t>
            </w:r>
          </w:p>
          <w:p w14:paraId="40FF0F35" w14:textId="433A7C9D" w:rsidR="00EB407F" w:rsidRPr="00EB407F" w:rsidRDefault="00EB407F" w:rsidP="00EB407F">
            <w:pPr>
              <w:spacing w:line="240" w:lineRule="auto"/>
              <w:ind w:left="0" w:firstLine="720"/>
              <w:rPr>
                <w:sz w:val="20"/>
                <w:szCs w:val="20"/>
              </w:rPr>
            </w:pPr>
            <w:proofErr w:type="spellStart"/>
            <w:r w:rsidRPr="00EB407F">
              <w:rPr>
                <w:sz w:val="20"/>
                <w:szCs w:val="20"/>
              </w:rPr>
              <w:t>Message.append</w:t>
            </w:r>
            <w:proofErr w:type="spellEnd"/>
            <w:r w:rsidRPr="00EB407F">
              <w:rPr>
                <w:sz w:val="20"/>
                <w:szCs w:val="20"/>
              </w:rPr>
              <w:t>(</w:t>
            </w:r>
            <w:proofErr w:type="spellStart"/>
            <w:r w:rsidRPr="00EB407F">
              <w:rPr>
                <w:sz w:val="20"/>
                <w:szCs w:val="20"/>
              </w:rPr>
              <w:t>Cropped_message</w:t>
            </w:r>
            <w:proofErr w:type="spellEnd"/>
            <w:r w:rsidRPr="00EB407F">
              <w:rPr>
                <w:sz w:val="20"/>
                <w:szCs w:val="20"/>
              </w:rPr>
              <w:t>)</w:t>
            </w:r>
          </w:p>
        </w:tc>
      </w:tr>
      <w:tr w:rsidR="00EB407F" w14:paraId="54B7B6C0" w14:textId="77777777" w:rsidTr="00EB407F">
        <w:tc>
          <w:tcPr>
            <w:tcW w:w="9360" w:type="dxa"/>
          </w:tcPr>
          <w:p w14:paraId="6A58335F" w14:textId="77777777" w:rsidR="00EB407F" w:rsidRPr="00EB407F" w:rsidRDefault="00EB407F" w:rsidP="00EB407F">
            <w:pPr>
              <w:spacing w:line="240" w:lineRule="auto"/>
              <w:ind w:left="0"/>
              <w:rPr>
                <w:sz w:val="20"/>
                <w:szCs w:val="20"/>
              </w:rPr>
            </w:pPr>
          </w:p>
        </w:tc>
      </w:tr>
    </w:tbl>
    <w:p w14:paraId="22D8BDF6" w14:textId="77777777" w:rsidR="00CB5CA5" w:rsidRDefault="00CB5CA5">
      <w:pPr>
        <w:pStyle w:val="NoSpacing"/>
      </w:pPr>
    </w:p>
    <w:p w14:paraId="69A328BE" w14:textId="7A9F66FE" w:rsidR="0068640C" w:rsidRDefault="00636BB8" w:rsidP="00636BB8">
      <w:pPr>
        <w:pStyle w:val="Heading1"/>
        <w:numPr>
          <w:ilvl w:val="0"/>
          <w:numId w:val="20"/>
        </w:numPr>
      </w:pPr>
      <w:r>
        <w:t>Experiment</w:t>
      </w:r>
    </w:p>
    <w:p w14:paraId="63F5D377" w14:textId="77777777" w:rsidR="000879BD" w:rsidRDefault="009724DE" w:rsidP="00636BB8">
      <w:pPr>
        <w:ind w:firstLine="0"/>
      </w:pPr>
      <w:r>
        <w:t xml:space="preserve">This experiment aims to </w:t>
      </w:r>
      <w:r w:rsidR="002F2AD8">
        <w:t xml:space="preserve">prove two </w:t>
      </w:r>
      <w:r w:rsidR="00E16C17">
        <w:t>hypotheses</w:t>
      </w:r>
      <w:r w:rsidR="00861CF6">
        <w:t>:</w:t>
      </w:r>
    </w:p>
    <w:p w14:paraId="6E53E485" w14:textId="032A6AD3" w:rsidR="000879BD" w:rsidRDefault="00861CF6" w:rsidP="000879BD">
      <w:r>
        <w:t>1.</w:t>
      </w:r>
      <w:r w:rsidR="00080EE3">
        <w:t xml:space="preserve"> </w:t>
      </w:r>
      <w:r>
        <w:t xml:space="preserve">Our </w:t>
      </w:r>
      <w:r w:rsidR="00C90113">
        <w:t xml:space="preserve">approach </w:t>
      </w:r>
      <w:r w:rsidR="00E16C17">
        <w:t>generates</w:t>
      </w:r>
      <w:r w:rsidR="00C90113">
        <w:t xml:space="preserve"> better response</w:t>
      </w:r>
      <w:r w:rsidR="000879BD">
        <w:t>s</w:t>
      </w:r>
      <w:r w:rsidR="00C90113">
        <w:t xml:space="preserve"> </w:t>
      </w:r>
      <w:r w:rsidR="00AF75C9">
        <w:t>th</w:t>
      </w:r>
      <w:r w:rsidR="00E16C17">
        <w:t>a</w:t>
      </w:r>
      <w:r w:rsidR="00AF75C9">
        <w:t>n the baseline</w:t>
      </w:r>
      <w:r w:rsidR="00AE6084">
        <w:t xml:space="preserve"> (Summarizing)</w:t>
      </w:r>
      <w:r w:rsidR="00AF75C9">
        <w:t>.</w:t>
      </w:r>
    </w:p>
    <w:p w14:paraId="1D9B6170" w14:textId="2372B8DB" w:rsidR="00636BB8" w:rsidRDefault="00861CF6" w:rsidP="000879BD">
      <w:r>
        <w:t>2.</w:t>
      </w:r>
      <w:r w:rsidR="00AF75C9">
        <w:t xml:space="preserve"> </w:t>
      </w:r>
      <w:r w:rsidR="00C30EAA">
        <w:t>Suppression ratio</w:t>
      </w:r>
      <w:r w:rsidR="003019FA">
        <w:t xml:space="preserve"> </w:t>
      </w:r>
      <w:r w:rsidR="00E16C17">
        <w:t xml:space="preserve">of our approach </w:t>
      </w:r>
      <w:r w:rsidR="00027FBF">
        <w:t>is</w:t>
      </w:r>
      <w:r w:rsidR="002E283C">
        <w:t xml:space="preserve"> significantly lower than 1 </w:t>
      </w:r>
      <w:r w:rsidR="00B56F94">
        <w:t xml:space="preserve">which indicates that the </w:t>
      </w:r>
      <w:r w:rsidR="002E283C">
        <w:t>context window</w:t>
      </w:r>
      <w:r w:rsidR="00B56F94">
        <w:t xml:space="preserve"> is significantly smaller than traditional chatbot</w:t>
      </w:r>
      <w:r w:rsidR="002E283C">
        <w:t xml:space="preserve">. </w:t>
      </w:r>
    </w:p>
    <w:p w14:paraId="3AB40019" w14:textId="77777777" w:rsidR="00CB5CA5" w:rsidRDefault="00CB5CA5" w:rsidP="00636BB8">
      <w:pPr>
        <w:ind w:firstLine="0"/>
      </w:pPr>
    </w:p>
    <w:p w14:paraId="16A175F7" w14:textId="4944EDAC" w:rsidR="00B56F94" w:rsidRDefault="003245DF" w:rsidP="003245DF">
      <w:pPr>
        <w:pStyle w:val="Heading2"/>
      </w:pPr>
      <w:r>
        <w:t xml:space="preserve">4.1 </w:t>
      </w:r>
      <w:r w:rsidR="0061144A">
        <w:t>Dataset</w:t>
      </w:r>
    </w:p>
    <w:p w14:paraId="718EB810" w14:textId="4ECE9A2B" w:rsidR="0061144A" w:rsidRDefault="0002343F" w:rsidP="0061144A">
      <w:pPr>
        <w:ind w:firstLine="0"/>
      </w:pPr>
      <w:r>
        <w:t xml:space="preserve">We use MT-Bench dataset, which is one of the </w:t>
      </w:r>
      <w:r w:rsidR="0074454C">
        <w:t>most recognized dataset</w:t>
      </w:r>
      <w:r w:rsidR="00D5164B">
        <w:t>s</w:t>
      </w:r>
      <w:r w:rsidR="0074454C">
        <w:t xml:space="preserve"> for evaluating </w:t>
      </w:r>
      <w:r w:rsidR="0013505A">
        <w:t xml:space="preserve">conversational LLM. </w:t>
      </w:r>
      <w:r w:rsidR="00BE2B47">
        <w:t>(Zheng et</w:t>
      </w:r>
      <w:r w:rsidR="00C45278">
        <w:t xml:space="preserve"> al., </w:t>
      </w:r>
      <w:r w:rsidR="00445DD3">
        <w:t>2023</w:t>
      </w:r>
      <w:r w:rsidR="00BE2B47">
        <w:t>)</w:t>
      </w:r>
      <w:r w:rsidR="00687862">
        <w:t xml:space="preserve">. </w:t>
      </w:r>
      <w:r w:rsidR="00863AF9">
        <w:t>MT-Bench is a dataset that evaluates the</w:t>
      </w:r>
      <w:r w:rsidR="00027FBF">
        <w:t xml:space="preserve"> ability </w:t>
      </w:r>
      <w:r w:rsidR="00AA24DB">
        <w:t xml:space="preserve">of chatbot to memorize </w:t>
      </w:r>
      <w:r w:rsidR="00F3382F">
        <w:t>chat</w:t>
      </w:r>
      <w:r w:rsidR="00AA24DB">
        <w:t xml:space="preserve"> history</w:t>
      </w:r>
      <w:r w:rsidR="00B1369B">
        <w:t xml:space="preserve"> for answering future questions.</w:t>
      </w:r>
      <w:r w:rsidR="00C21083">
        <w:t xml:space="preserve"> It aims to compare</w:t>
      </w:r>
      <w:r w:rsidR="002F542A">
        <w:t xml:space="preserve"> the performance of memorizing between two chatbot.</w:t>
      </w:r>
      <w:r w:rsidR="00B1369B">
        <w:t xml:space="preserve"> </w:t>
      </w:r>
      <w:r w:rsidR="00277682">
        <w:t>This dataset has</w:t>
      </w:r>
      <w:r w:rsidR="006474AF">
        <w:t xml:space="preserve"> total</w:t>
      </w:r>
      <w:r w:rsidR="00277682">
        <w:t xml:space="preserve"> 80 </w:t>
      </w:r>
      <w:r w:rsidR="0090028A">
        <w:t>test cases</w:t>
      </w:r>
      <w:r w:rsidR="00277682">
        <w:t xml:space="preserve"> related to </w:t>
      </w:r>
      <w:r w:rsidR="00F944A1">
        <w:t xml:space="preserve">8 categories which </w:t>
      </w:r>
      <w:r w:rsidR="00F3382F">
        <w:t>are writing</w:t>
      </w:r>
      <w:r w:rsidR="00F944A1">
        <w:t>, roleplay, reasoning, math, coding, extraction</w:t>
      </w:r>
      <w:r w:rsidR="004E2368">
        <w:t xml:space="preserve">, stem and humanities. </w:t>
      </w:r>
      <w:r w:rsidR="00396C8E">
        <w:t xml:space="preserve">Each test case </w:t>
      </w:r>
      <w:r w:rsidR="006877D8">
        <w:t>involves</w:t>
      </w:r>
      <w:r w:rsidR="00396C8E">
        <w:t xml:space="preserve"> two questions</w:t>
      </w:r>
      <w:r w:rsidR="0097503E">
        <w:t xml:space="preserve"> wh</w:t>
      </w:r>
      <w:r w:rsidR="001D32C5">
        <w:t>ich</w:t>
      </w:r>
      <w:r w:rsidR="0097503E">
        <w:t xml:space="preserve"> the second question </w:t>
      </w:r>
      <w:r w:rsidR="001D32C5">
        <w:t>required</w:t>
      </w:r>
      <w:r w:rsidR="007F7FA1">
        <w:t xml:space="preserve"> the first question or the first response of LLM. </w:t>
      </w:r>
    </w:p>
    <w:p w14:paraId="59B264E2" w14:textId="2ADB84CA" w:rsidR="006877D8" w:rsidRDefault="006877D8" w:rsidP="0061144A">
      <w:pPr>
        <w:ind w:firstLine="0"/>
      </w:pPr>
    </w:p>
    <w:p w14:paraId="2ECDFC6F" w14:textId="5828B8ED" w:rsidR="00DD55BC" w:rsidRDefault="00DD55BC" w:rsidP="0061144A">
      <w:pPr>
        <w:ind w:firstLine="0"/>
      </w:pPr>
      <w:r>
        <w:t xml:space="preserve">To further analyze the performance of two chatbots in coding </w:t>
      </w:r>
      <w:proofErr w:type="gramStart"/>
      <w:r>
        <w:t>question</w:t>
      </w:r>
      <w:proofErr w:type="gramEnd"/>
      <w:r>
        <w:t xml:space="preserve">, we use </w:t>
      </w:r>
      <w:r w:rsidR="001D32C5">
        <w:t>Microsoft</w:t>
      </w:r>
      <w:r>
        <w:t>/</w:t>
      </w:r>
      <w:proofErr w:type="spellStart"/>
      <w:r w:rsidR="00326C8A">
        <w:t>NextCoderDataset</w:t>
      </w:r>
      <w:proofErr w:type="spellEnd"/>
      <w:r w:rsidR="00326C8A">
        <w:t>-Conversational</w:t>
      </w:r>
      <w:r w:rsidR="001D32C5">
        <w:t xml:space="preserve"> </w:t>
      </w:r>
      <w:r w:rsidR="00CC0B7E">
        <w:t>(</w:t>
      </w:r>
      <w:r w:rsidR="00CC0B7E" w:rsidRPr="000F2E09">
        <w:t>Aggarwal</w:t>
      </w:r>
      <w:r w:rsidR="00CC0B7E">
        <w:t xml:space="preserve"> et al., 202</w:t>
      </w:r>
      <w:r w:rsidR="007C010B">
        <w:t>5</w:t>
      </w:r>
      <w:r w:rsidR="00CC0B7E">
        <w:t>)</w:t>
      </w:r>
      <w:r w:rsidR="007F6AD1">
        <w:t xml:space="preserve"> to generate</w:t>
      </w:r>
      <w:r w:rsidR="00F561EF">
        <w:t xml:space="preserve"> coding related response for evaluation. </w:t>
      </w:r>
      <w:r w:rsidR="00D46EA5">
        <w:t>This dataset is a synthetic dataset gen</w:t>
      </w:r>
      <w:r w:rsidR="00E873F4">
        <w:t>erated with GPT-4o and Llama-3.3-70B-I</w:t>
      </w:r>
      <w:r w:rsidR="00931C8A">
        <w:t>nstruct</w:t>
      </w:r>
      <w:r w:rsidR="007C010B">
        <w:t xml:space="preserve"> for training coding LM</w:t>
      </w:r>
      <w:r w:rsidR="00931C8A">
        <w:t>. I</w:t>
      </w:r>
      <w:r w:rsidR="00F561EF">
        <w:t>t contains</w:t>
      </w:r>
      <w:r w:rsidR="002B2680">
        <w:t xml:space="preserve"> around 5</w:t>
      </w:r>
      <w:r w:rsidR="00E92CEF">
        <w:t xml:space="preserve">7k </w:t>
      </w:r>
      <w:r w:rsidR="00EF2787">
        <w:t>samples,</w:t>
      </w:r>
      <w:r w:rsidR="00E92CEF">
        <w:t xml:space="preserve"> and we </w:t>
      </w:r>
      <w:r w:rsidR="009857E5">
        <w:t>chose</w:t>
      </w:r>
      <w:r w:rsidR="00E92CEF">
        <w:t xml:space="preserve"> </w:t>
      </w:r>
      <w:r w:rsidR="00EF2787">
        <w:t>100</w:t>
      </w:r>
      <w:r w:rsidR="00D46EA5">
        <w:t xml:space="preserve"> </w:t>
      </w:r>
      <w:r w:rsidR="007C010B">
        <w:t>samples</w:t>
      </w:r>
      <w:r w:rsidR="00D46EA5">
        <w:t xml:space="preserve"> of data</w:t>
      </w:r>
      <w:r w:rsidR="007C010B">
        <w:t xml:space="preserve"> for our project</w:t>
      </w:r>
      <w:r w:rsidR="00B67610">
        <w:t xml:space="preserve"> </w:t>
      </w:r>
      <w:r w:rsidR="00452D17">
        <w:t>due to our limited computation power</w:t>
      </w:r>
      <w:r w:rsidR="00020322">
        <w:t xml:space="preserve">. </w:t>
      </w:r>
    </w:p>
    <w:p w14:paraId="4FB50690" w14:textId="77777777" w:rsidR="007C010B" w:rsidRDefault="007C010B" w:rsidP="0061144A">
      <w:pPr>
        <w:ind w:firstLine="0"/>
      </w:pPr>
    </w:p>
    <w:p w14:paraId="5090108C" w14:textId="0E488029" w:rsidR="00AA0B75" w:rsidRDefault="003245DF" w:rsidP="003245DF">
      <w:pPr>
        <w:pStyle w:val="Heading2"/>
      </w:pPr>
      <w:r>
        <w:t xml:space="preserve">4.2 </w:t>
      </w:r>
      <w:r w:rsidR="00AA0B75">
        <w:t>Baseline</w:t>
      </w:r>
    </w:p>
    <w:p w14:paraId="0358B9F1" w14:textId="2ED873B7" w:rsidR="00AA0B75" w:rsidRDefault="00AA0B75" w:rsidP="00AA0B75">
      <w:pPr>
        <w:ind w:firstLine="0"/>
      </w:pPr>
      <w:r>
        <w:t xml:space="preserve">We use the </w:t>
      </w:r>
      <w:r w:rsidR="00F86EC7">
        <w:t xml:space="preserve">idea of recursively summarizing the chat history that introduced by </w:t>
      </w:r>
      <w:r w:rsidR="00226112">
        <w:t>Wang (Wang et al., 2025)</w:t>
      </w:r>
      <w:r w:rsidR="000F37B1">
        <w:t xml:space="preserve"> and build a chatbot that summarize </w:t>
      </w:r>
      <w:r w:rsidR="00C63D9D">
        <w:t>the previous question and answer after each response and only feed the summarized content to LLM</w:t>
      </w:r>
      <w:r w:rsidR="0079561F">
        <w:t xml:space="preserve">. </w:t>
      </w:r>
      <w:r w:rsidR="00A6658F" w:rsidRPr="00A6658F">
        <w:t>The primary objective of this evaluation is to demonstrate that context cropping superiorly preserves salient information compared to summarization</w:t>
      </w:r>
      <w:r w:rsidR="00FC690B">
        <w:t xml:space="preserve">. </w:t>
      </w:r>
      <w:r w:rsidR="00456E61" w:rsidRPr="00456E61">
        <w:t xml:space="preserve">To isolate the impact of these two suppression techniques, we </w:t>
      </w:r>
      <w:r w:rsidR="00D95170">
        <w:t xml:space="preserve">use the same structure </w:t>
      </w:r>
      <w:r w:rsidR="00CE05BA">
        <w:t>as our chatbot and focus one a single chat session instead of using</w:t>
      </w:r>
      <w:r w:rsidR="00456E61" w:rsidRPr="00456E61">
        <w:t xml:space="preserve"> Wang’s original architecture</w:t>
      </w:r>
      <w:r w:rsidR="00436024">
        <w:t xml:space="preserve"> in order to focus on the </w:t>
      </w:r>
      <w:r w:rsidR="000D6CA2">
        <w:t xml:space="preserve">difference between cropping and summarizing. </w:t>
      </w:r>
    </w:p>
    <w:p w14:paraId="4402AF78" w14:textId="77777777" w:rsidR="000D6CA2" w:rsidRDefault="000D6CA2" w:rsidP="00AA0B75">
      <w:pPr>
        <w:ind w:firstLine="0"/>
      </w:pPr>
    </w:p>
    <w:p w14:paraId="0B122EF3" w14:textId="277F0EE2" w:rsidR="006877D8" w:rsidRDefault="00AA0B75" w:rsidP="003245DF">
      <w:pPr>
        <w:pStyle w:val="Heading2"/>
      </w:pPr>
      <w:r>
        <w:t xml:space="preserve">4.3 </w:t>
      </w:r>
      <w:r w:rsidR="006877D8">
        <w:t>Metrics</w:t>
      </w:r>
    </w:p>
    <w:p w14:paraId="1155AA0D" w14:textId="77777777" w:rsidR="00CD0F1B" w:rsidRDefault="0020521A" w:rsidP="0020521A">
      <w:pPr>
        <w:ind w:firstLine="0"/>
      </w:pPr>
      <w:r>
        <w:t>First, we consider using BLEU</w:t>
      </w:r>
      <w:r w:rsidR="006A16F4">
        <w:t xml:space="preserve"> (</w:t>
      </w:r>
      <w:proofErr w:type="spellStart"/>
      <w:r w:rsidR="006A16F4">
        <w:t>Papineni</w:t>
      </w:r>
      <w:proofErr w:type="spellEnd"/>
      <w:r w:rsidR="006A16F4">
        <w:t xml:space="preserve"> et al., 2002)</w:t>
      </w:r>
      <w:r w:rsidR="004A552D">
        <w:t xml:space="preserve"> score and BERT</w:t>
      </w:r>
      <w:r w:rsidR="005D34D7">
        <w:t xml:space="preserve"> (Zhang et al., 2020)</w:t>
      </w:r>
      <w:r w:rsidR="004A552D">
        <w:t xml:space="preserve"> score</w:t>
      </w:r>
      <w:r w:rsidR="003D1CB0">
        <w:t xml:space="preserve"> for evaluation. BLEU score is </w:t>
      </w:r>
      <w:r w:rsidR="00410E56">
        <w:t>an</w:t>
      </w:r>
      <w:r w:rsidR="00CE5288">
        <w:t xml:space="preserve"> n-gram precision</w:t>
      </w:r>
      <w:r w:rsidR="007958E3">
        <w:t xml:space="preserve"> score which </w:t>
      </w:r>
      <w:r w:rsidR="00E1296A">
        <w:t xml:space="preserve">could be </w:t>
      </w:r>
      <w:r w:rsidR="005521D1">
        <w:t>understood</w:t>
      </w:r>
      <w:r w:rsidR="00E1296A">
        <w:t xml:space="preserve"> as how many words or sequences of words</w:t>
      </w:r>
      <w:r w:rsidR="00F54D97">
        <w:t xml:space="preserve"> </w:t>
      </w:r>
      <w:r w:rsidR="002C6349">
        <w:t xml:space="preserve">in </w:t>
      </w:r>
      <w:r w:rsidR="00F54D97">
        <w:t xml:space="preserve">our approach </w:t>
      </w:r>
      <w:r w:rsidR="00E22FD8">
        <w:t xml:space="preserve">also appear in the baseline. </w:t>
      </w:r>
      <w:proofErr w:type="spellStart"/>
      <w:r w:rsidR="00E22FD8">
        <w:t>Bertscore</w:t>
      </w:r>
      <w:proofErr w:type="spellEnd"/>
      <w:r w:rsidR="00761632">
        <w:t xml:space="preserve"> is a </w:t>
      </w:r>
      <w:r w:rsidR="000D6CA2">
        <w:t>metric</w:t>
      </w:r>
      <w:r w:rsidR="00761632">
        <w:t xml:space="preserve"> using Bert model</w:t>
      </w:r>
      <w:r w:rsidR="00221C99">
        <w:t xml:space="preserve"> (Devlin</w:t>
      </w:r>
      <w:r w:rsidR="00FA3B49">
        <w:t xml:space="preserve"> et at., 2019</w:t>
      </w:r>
      <w:r w:rsidR="00221C99">
        <w:t>)</w:t>
      </w:r>
      <w:r w:rsidR="00FA3B49">
        <w:t xml:space="preserve"> to find the similarities between our approach and the baseline. </w:t>
      </w:r>
      <w:r w:rsidR="00F937FA">
        <w:t xml:space="preserve">However, we find that </w:t>
      </w:r>
      <w:r w:rsidR="00A07EAE">
        <w:t>both</w:t>
      </w:r>
      <w:r w:rsidR="00F937FA">
        <w:t xml:space="preserve"> BLEU score and </w:t>
      </w:r>
      <w:proofErr w:type="spellStart"/>
      <w:r w:rsidR="00F937FA">
        <w:t>Bertscore</w:t>
      </w:r>
      <w:proofErr w:type="spellEnd"/>
      <w:r w:rsidR="00F937FA">
        <w:t xml:space="preserve"> </w:t>
      </w:r>
      <w:proofErr w:type="gramStart"/>
      <w:r w:rsidR="00410E56">
        <w:t>does</w:t>
      </w:r>
      <w:proofErr w:type="gramEnd"/>
      <w:r w:rsidR="00410E56">
        <w:t xml:space="preserve"> not reflect the ability of memorizing. </w:t>
      </w:r>
      <w:r w:rsidR="00873F55">
        <w:t xml:space="preserve">This is because </w:t>
      </w:r>
      <w:r w:rsidR="005C2B9C">
        <w:t xml:space="preserve">there is an important assumption for these two metrics which is the </w:t>
      </w:r>
      <w:r w:rsidR="00C5306E">
        <w:lastRenderedPageBreak/>
        <w:t xml:space="preserve">content of </w:t>
      </w:r>
      <w:r w:rsidR="00D650FF">
        <w:t xml:space="preserve">baseline should be </w:t>
      </w:r>
      <w:r w:rsidR="00DD3EBF">
        <w:t>the ground truth and is expected to be better than our approach</w:t>
      </w:r>
      <w:r w:rsidR="00D650FF">
        <w:t xml:space="preserve">. </w:t>
      </w:r>
      <w:r w:rsidR="00DD3EBF">
        <w:t>However, our target is to prove our approach</w:t>
      </w:r>
      <w:r w:rsidR="004F3F7B">
        <w:t xml:space="preserve"> generates better responses than the baseline. Therefore, using BLEU and Bert scores are not appropriate. </w:t>
      </w:r>
      <w:r w:rsidR="00227D9A">
        <w:t>This will still lead to very low</w:t>
      </w:r>
      <w:r w:rsidR="004254A8">
        <w:t xml:space="preserve"> BLEU and Bert score</w:t>
      </w:r>
      <w:r w:rsidR="009106BA">
        <w:t xml:space="preserve"> even our chatbot’s performance is better</w:t>
      </w:r>
      <w:r w:rsidR="004254A8">
        <w:t>.</w:t>
      </w:r>
    </w:p>
    <w:p w14:paraId="0E9A4F45" w14:textId="3E5D0355" w:rsidR="0020521A" w:rsidRDefault="004254A8" w:rsidP="0020521A">
      <w:pPr>
        <w:ind w:firstLine="0"/>
      </w:pPr>
      <w:r>
        <w:t xml:space="preserve"> </w:t>
      </w:r>
    </w:p>
    <w:p w14:paraId="29A13EF5" w14:textId="1BBDEDFB" w:rsidR="004254A8" w:rsidRDefault="004254A8" w:rsidP="0020521A">
      <w:pPr>
        <w:ind w:firstLine="0"/>
      </w:pPr>
      <w:r>
        <w:t xml:space="preserve">Therefore, we use LLM-as-a-judge for evaluation. </w:t>
      </w:r>
      <w:r w:rsidR="00852478">
        <w:t xml:space="preserve">We use </w:t>
      </w:r>
      <w:proofErr w:type="spellStart"/>
      <w:r w:rsidR="00875B4A">
        <w:t>Deepseek</w:t>
      </w:r>
      <w:proofErr w:type="spellEnd"/>
      <w:r w:rsidR="00875B4A">
        <w:t xml:space="preserve"> v3.1 </w:t>
      </w:r>
      <w:r w:rsidR="003B7031">
        <w:t xml:space="preserve">as the LLM judge and use </w:t>
      </w:r>
      <w:proofErr w:type="spellStart"/>
      <w:r w:rsidR="003B7031">
        <w:t>deepeval</w:t>
      </w:r>
      <w:proofErr w:type="spellEnd"/>
      <w:r w:rsidR="008C1A46">
        <w:t xml:space="preserve"> library for evaluation. </w:t>
      </w:r>
      <w:r w:rsidR="00B04EFE">
        <w:t>Moreover, w</w:t>
      </w:r>
      <w:r w:rsidR="00372916">
        <w:t xml:space="preserve">e use </w:t>
      </w:r>
      <w:r w:rsidR="00A31CBA">
        <w:t>a default metric Turn Relevancy</w:t>
      </w:r>
      <w:r w:rsidR="00B04EFE">
        <w:t xml:space="preserve"> from </w:t>
      </w:r>
      <w:proofErr w:type="spellStart"/>
      <w:r w:rsidR="00B04EFE">
        <w:t>deepeval</w:t>
      </w:r>
      <w:proofErr w:type="spellEnd"/>
      <w:r w:rsidR="00A31CBA">
        <w:t xml:space="preserve"> and </w:t>
      </w:r>
      <w:r w:rsidR="00F1445B">
        <w:t>a self-defined metric memorizing ability metric</w:t>
      </w:r>
      <w:r w:rsidR="00540602">
        <w:t xml:space="preserve"> using threshold 0.7</w:t>
      </w:r>
      <w:r w:rsidR="00DF7DA0">
        <w:t xml:space="preserve"> to further investigate the memorizing ability or the chatbot</w:t>
      </w:r>
      <w:r w:rsidR="00540602">
        <w:t xml:space="preserve">. </w:t>
      </w:r>
      <w:r w:rsidR="002411DF">
        <w:t xml:space="preserve"> </w:t>
      </w:r>
      <w:r w:rsidR="00CD2F6C">
        <w:t>(</w:t>
      </w:r>
      <w:r w:rsidR="00F50103">
        <w:t>Please reference Table A.</w:t>
      </w:r>
      <w:r w:rsidR="004A2D69">
        <w:t>3</w:t>
      </w:r>
      <w:r w:rsidR="00F50103">
        <w:t xml:space="preserve"> for </w:t>
      </w:r>
      <w:r w:rsidR="00CD2F6C">
        <w:t>the prompt for memorizing ability metric.)</w:t>
      </w:r>
    </w:p>
    <w:p w14:paraId="2CDA847E" w14:textId="77777777" w:rsidR="00D92A4C" w:rsidRPr="00CD2F6C" w:rsidRDefault="00D92A4C" w:rsidP="0020521A">
      <w:pPr>
        <w:ind w:firstLine="0"/>
      </w:pPr>
    </w:p>
    <w:p w14:paraId="4C178AAD" w14:textId="2AEB1759" w:rsidR="00CD2F6C" w:rsidRDefault="00264705" w:rsidP="00CD2F6C">
      <w:pPr>
        <w:ind w:firstLine="0"/>
      </w:pPr>
      <w:r>
        <w:t xml:space="preserve">For coding questions, we will </w:t>
      </w:r>
      <w:r w:rsidR="00E75506">
        <w:t xml:space="preserve">add one more self-defined metric – code cohesion metric. </w:t>
      </w:r>
      <w:r w:rsidR="008867C3">
        <w:t xml:space="preserve">To build a copilot for teaching ML questions, the response performance on </w:t>
      </w:r>
      <w:r w:rsidR="008E068F">
        <w:t xml:space="preserve">coding related </w:t>
      </w:r>
      <w:r w:rsidR="008945FB">
        <w:t>questions</w:t>
      </w:r>
      <w:r w:rsidR="008E068F">
        <w:t xml:space="preserve"> </w:t>
      </w:r>
      <w:r w:rsidR="004A2D69">
        <w:t>is</w:t>
      </w:r>
      <w:r w:rsidR="003F70D2">
        <w:t xml:space="preserve"> </w:t>
      </w:r>
      <w:r w:rsidR="00B241C7">
        <w:t xml:space="preserve">very important. </w:t>
      </w:r>
      <w:r w:rsidR="00B1278F">
        <w:t xml:space="preserve">There </w:t>
      </w:r>
      <w:r w:rsidR="003B40DB">
        <w:t>are</w:t>
      </w:r>
      <w:r w:rsidR="00B1278F">
        <w:t xml:space="preserve"> some </w:t>
      </w:r>
      <w:r w:rsidR="003B40DB">
        <w:t>requirements</w:t>
      </w:r>
      <w:r w:rsidR="0024541A">
        <w:t xml:space="preserve"> </w:t>
      </w:r>
      <w:r w:rsidR="008945FB">
        <w:t>for</w:t>
      </w:r>
      <w:r w:rsidR="0024541A">
        <w:t xml:space="preserve"> coding questions </w:t>
      </w:r>
      <w:r w:rsidR="00397EA2">
        <w:t xml:space="preserve">related to memorizing ability on top of the </w:t>
      </w:r>
      <w:r w:rsidR="004A2D69">
        <w:t>memorizing ability</w:t>
      </w:r>
      <w:r w:rsidR="00397EA2">
        <w:t xml:space="preserve"> metric we have</w:t>
      </w:r>
      <w:r w:rsidR="005F3D61">
        <w:t xml:space="preserve"> so we create a new metric for coding questions</w:t>
      </w:r>
      <w:r w:rsidR="00397EA2">
        <w:t xml:space="preserve">. </w:t>
      </w:r>
      <w:r w:rsidR="00403BC8">
        <w:t xml:space="preserve">We expected the response of LLM </w:t>
      </w:r>
      <w:r w:rsidR="008945FB">
        <w:t>to make</w:t>
      </w:r>
      <w:r w:rsidR="00236A23">
        <w:t xml:space="preserve"> minimal changes instead of writing new code. Also, the variable name </w:t>
      </w:r>
      <w:r w:rsidR="00161EFE">
        <w:t xml:space="preserve">and coding habit must strictly follow the user provided code. </w:t>
      </w:r>
      <w:r w:rsidR="00CD2F6C">
        <w:t>(Please reference Table A.</w:t>
      </w:r>
      <w:r w:rsidR="004A2D69">
        <w:t>4</w:t>
      </w:r>
      <w:r w:rsidR="00CD2F6C">
        <w:t xml:space="preserve"> for the prompt for Co</w:t>
      </w:r>
      <w:r w:rsidR="000A3EA7">
        <w:t>de cohesion</w:t>
      </w:r>
      <w:r w:rsidR="00CD2F6C">
        <w:t xml:space="preserve"> metric.)</w:t>
      </w:r>
      <w:r w:rsidR="000C77E7">
        <w:t xml:space="preserve"> However, </w:t>
      </w:r>
      <w:r w:rsidR="001B5E0C">
        <w:t xml:space="preserve">the LLM-judged score </w:t>
      </w:r>
      <w:r w:rsidR="007E5ACB">
        <w:t>is</w:t>
      </w:r>
      <w:r w:rsidR="001B5E0C">
        <w:t xml:space="preserve"> inconsistent with deepseekv3.1. Therefore, we use gpt-oss</w:t>
      </w:r>
      <w:r w:rsidR="00F70A0D">
        <w:t>-safeguard-</w:t>
      </w:r>
      <w:r w:rsidR="001B5E0C">
        <w:t>120b</w:t>
      </w:r>
      <w:r w:rsidR="00F70A0D">
        <w:t xml:space="preserve"> in Amazon Bedrock for coding question and the result are more consistent. </w:t>
      </w:r>
    </w:p>
    <w:p w14:paraId="2BC20CE2" w14:textId="3E2FF294" w:rsidR="00264705" w:rsidRPr="00CD2F6C" w:rsidRDefault="00264705" w:rsidP="0020521A">
      <w:pPr>
        <w:ind w:firstLine="0"/>
      </w:pPr>
    </w:p>
    <w:p w14:paraId="73D8D800" w14:textId="013539B1" w:rsidR="00516186" w:rsidRDefault="003245DF" w:rsidP="003245DF">
      <w:pPr>
        <w:pStyle w:val="Heading1"/>
      </w:pPr>
      <w:r>
        <w:lastRenderedPageBreak/>
        <w:t xml:space="preserve">5. </w:t>
      </w:r>
      <w:r w:rsidR="00516186">
        <w:t>Experiment res</w:t>
      </w:r>
      <w:r w:rsidR="00136BA0">
        <w:t>ult</w:t>
      </w:r>
    </w:p>
    <w:p w14:paraId="6F58E996" w14:textId="4205D5E4" w:rsidR="00755620" w:rsidRDefault="00755620" w:rsidP="003245DF">
      <w:pPr>
        <w:pStyle w:val="Heading2"/>
      </w:pPr>
      <w:r>
        <w:t>5.1 Result overview</w:t>
      </w:r>
    </w:p>
    <w:p w14:paraId="2D88BE56" w14:textId="47A3031E" w:rsidR="00F039B1" w:rsidRDefault="00664F1A" w:rsidP="00136BA0">
      <w:pPr>
        <w:ind w:firstLine="0"/>
      </w:pPr>
      <w:r>
        <w:t>Table</w:t>
      </w:r>
      <w:r w:rsidR="003245DF">
        <w:t xml:space="preserve"> 1</w:t>
      </w:r>
      <w:r w:rsidR="00F324B1">
        <w:t xml:space="preserve"> shows the median </w:t>
      </w:r>
      <w:r w:rsidR="000B0850">
        <w:t>pass rate</w:t>
      </w:r>
      <w:r w:rsidR="00DC23FE">
        <w:t>s</w:t>
      </w:r>
      <w:r w:rsidR="00073223">
        <w:t xml:space="preserve"> of test cases</w:t>
      </w:r>
      <w:r w:rsidR="00751885">
        <w:t xml:space="preserve"> with MT-bench dataset</w:t>
      </w:r>
      <w:r w:rsidR="00382D67">
        <w:t xml:space="preserve"> </w:t>
      </w:r>
      <w:r w:rsidR="00693E86">
        <w:t>under</w:t>
      </w:r>
      <w:r w:rsidR="00382D67">
        <w:t xml:space="preserve"> cropping and summarizing</w:t>
      </w:r>
      <w:r w:rsidR="00693E86">
        <w:t>, evaluating with</w:t>
      </w:r>
      <w:r w:rsidR="00382D67">
        <w:t xml:space="preserve"> Turn relevancy metric and Memorizing ability metric</w:t>
      </w:r>
      <w:r w:rsidR="00CC0B7E">
        <w:t xml:space="preserve"> in 5 runs</w:t>
      </w:r>
      <w:r w:rsidR="00382D67">
        <w:t>.</w:t>
      </w:r>
      <w:r w:rsidR="00506F21">
        <w:t xml:space="preserve"> </w:t>
      </w:r>
      <w:r w:rsidR="00881B3C">
        <w:t xml:space="preserve">The data suggests </w:t>
      </w:r>
      <w:r w:rsidR="00D126CB">
        <w:t xml:space="preserve">that </w:t>
      </w:r>
      <w:r w:rsidR="00881B3C">
        <w:t xml:space="preserve">both </w:t>
      </w:r>
      <w:r w:rsidR="009D5354">
        <w:t>summarizing and cropping achieve high score on turn relevancy</w:t>
      </w:r>
      <w:r w:rsidR="00334ED2">
        <w:t>.</w:t>
      </w:r>
      <w:r w:rsidR="00DE728E">
        <w:t xml:space="preserve"> This implies both chatbot generate </w:t>
      </w:r>
      <w:r w:rsidR="00752F43">
        <w:t xml:space="preserve">relative responses. </w:t>
      </w:r>
      <w:r w:rsidR="00334ED2">
        <w:t>However,</w:t>
      </w:r>
      <w:r w:rsidR="00182A4B">
        <w:t xml:space="preserve"> there is a significant performance difference between two </w:t>
      </w:r>
      <w:r w:rsidR="00CB5CA5">
        <w:t>methods</w:t>
      </w:r>
      <w:r w:rsidR="00182A4B">
        <w:t xml:space="preserve"> in terms of memorizing ability. </w:t>
      </w:r>
      <w:r w:rsidR="00E51C2B">
        <w:t xml:space="preserve">The chatbot using cropping is </w:t>
      </w:r>
      <w:r w:rsidR="000E6E35">
        <w:t>1</w:t>
      </w:r>
      <w:r w:rsidR="00C70D2F">
        <w:t>4.6</w:t>
      </w:r>
      <w:r w:rsidR="000E6E35">
        <w:t>% higher than the chatbot using summarizing</w:t>
      </w:r>
      <w:r w:rsidR="00124651">
        <w:t xml:space="preserve"> in memorizing ability met</w:t>
      </w:r>
      <w:r w:rsidR="004D7E5C">
        <w:t>ric</w:t>
      </w:r>
      <w:r w:rsidR="00C53915">
        <w:t xml:space="preserve"> which suggests that summarizing may </w:t>
      </w:r>
      <w:r w:rsidR="009D3057">
        <w:t>lead to s</w:t>
      </w:r>
      <w:r w:rsidR="00872DF3">
        <w:t>evere</w:t>
      </w:r>
      <w:r w:rsidR="009D3057">
        <w:t xml:space="preserve"> </w:t>
      </w:r>
      <w:r w:rsidR="00CE5618">
        <w:t>information loss</w:t>
      </w:r>
      <w:r w:rsidR="009D3057">
        <w:t xml:space="preserve"> in chat history. </w:t>
      </w:r>
    </w:p>
    <w:p w14:paraId="3726878E" w14:textId="77777777" w:rsidR="00F039B1" w:rsidRDefault="00F039B1" w:rsidP="00136BA0">
      <w:pPr>
        <w:ind w:firstLine="0"/>
      </w:pPr>
    </w:p>
    <w:p w14:paraId="1953F821" w14:textId="2EA20E1A" w:rsidR="00A34FB5" w:rsidRPr="003245DF" w:rsidRDefault="00A34FB5" w:rsidP="00136BA0">
      <w:pPr>
        <w:ind w:firstLine="0"/>
        <w:rPr>
          <w:i/>
          <w:iCs/>
        </w:rPr>
      </w:pPr>
      <w:r w:rsidRPr="003245DF">
        <w:rPr>
          <w:i/>
          <w:iCs/>
        </w:rPr>
        <w:t>Table</w:t>
      </w:r>
      <w:r w:rsidR="003245DF" w:rsidRPr="003245DF">
        <w:rPr>
          <w:i/>
          <w:iCs/>
        </w:rPr>
        <w:t xml:space="preserve"> 1 Pass</w:t>
      </w:r>
      <w:r w:rsidR="00515106" w:rsidRPr="003245DF">
        <w:rPr>
          <w:i/>
          <w:iCs/>
        </w:rPr>
        <w:t xml:space="preserve"> rate of different methods with different metrics</w:t>
      </w:r>
      <w:r w:rsidR="00751885">
        <w:rPr>
          <w:i/>
          <w:iCs/>
        </w:rPr>
        <w:t xml:space="preserve"> using MT-bench</w:t>
      </w:r>
    </w:p>
    <w:tbl>
      <w:tblPr>
        <w:tblStyle w:val="MLAresearchpapertable"/>
        <w:tblW w:w="0" w:type="auto"/>
        <w:tblLook w:val="04A0" w:firstRow="1" w:lastRow="0" w:firstColumn="1" w:lastColumn="0" w:noHBand="0" w:noVBand="1"/>
      </w:tblPr>
      <w:tblGrid>
        <w:gridCol w:w="3120"/>
        <w:gridCol w:w="3120"/>
        <w:gridCol w:w="3120"/>
      </w:tblGrid>
      <w:tr w:rsidR="005C5015" w14:paraId="6492D84B" w14:textId="77777777" w:rsidTr="00E176B1">
        <w:trPr>
          <w:cnfStyle w:val="100000000000" w:firstRow="1" w:lastRow="0" w:firstColumn="0" w:lastColumn="0" w:oddVBand="0" w:evenVBand="0" w:oddHBand="0" w:evenHBand="0" w:firstRowFirstColumn="0" w:firstRowLastColumn="0" w:lastRowFirstColumn="0" w:lastRowLastColumn="0"/>
        </w:trPr>
        <w:tc>
          <w:tcPr>
            <w:tcW w:w="3120" w:type="dxa"/>
          </w:tcPr>
          <w:p w14:paraId="7DCA0C4C" w14:textId="4E5465C2" w:rsidR="00541A8D" w:rsidRDefault="00541A8D" w:rsidP="00465861">
            <w:pPr>
              <w:ind w:left="0"/>
            </w:pPr>
            <w:r>
              <w:t>Me</w:t>
            </w:r>
            <w:r w:rsidR="000C3592">
              <w:t>t</w:t>
            </w:r>
            <w:r w:rsidR="00CC5B59">
              <w:t>hod</w:t>
            </w:r>
          </w:p>
        </w:tc>
        <w:tc>
          <w:tcPr>
            <w:tcW w:w="3120" w:type="dxa"/>
          </w:tcPr>
          <w:p w14:paraId="4B46A908" w14:textId="29DE0518" w:rsidR="00725F2E" w:rsidRDefault="007D1477" w:rsidP="00136BA0">
            <w:r>
              <w:t>Turn Relevancy</w:t>
            </w:r>
          </w:p>
        </w:tc>
        <w:tc>
          <w:tcPr>
            <w:tcW w:w="3120" w:type="dxa"/>
          </w:tcPr>
          <w:p w14:paraId="70CF879F" w14:textId="1AF2F5CF" w:rsidR="00725F2E" w:rsidRDefault="007D1477" w:rsidP="00136BA0">
            <w:r>
              <w:t>Memorizing Ability</w:t>
            </w:r>
          </w:p>
        </w:tc>
      </w:tr>
      <w:tr w:rsidR="005C5015" w14:paraId="0798BF1C" w14:textId="77777777" w:rsidTr="00E176B1">
        <w:tc>
          <w:tcPr>
            <w:tcW w:w="3120" w:type="dxa"/>
          </w:tcPr>
          <w:p w14:paraId="0A098A94" w14:textId="47D4CA33" w:rsidR="00725F2E" w:rsidRDefault="00CC5B59" w:rsidP="00136BA0">
            <w:r>
              <w:t>Cropping</w:t>
            </w:r>
          </w:p>
        </w:tc>
        <w:tc>
          <w:tcPr>
            <w:tcW w:w="3120" w:type="dxa"/>
          </w:tcPr>
          <w:p w14:paraId="2B160C76" w14:textId="1FA2C455" w:rsidR="00725F2E" w:rsidRDefault="00EE74F1" w:rsidP="00136BA0">
            <w:r>
              <w:t>0.925</w:t>
            </w:r>
          </w:p>
        </w:tc>
        <w:tc>
          <w:tcPr>
            <w:tcW w:w="3120" w:type="dxa"/>
          </w:tcPr>
          <w:p w14:paraId="07E8C34B" w14:textId="223831D3" w:rsidR="00725F2E" w:rsidRDefault="00273246" w:rsidP="00136BA0">
            <w:r>
              <w:t>0.8125</w:t>
            </w:r>
          </w:p>
        </w:tc>
      </w:tr>
      <w:tr w:rsidR="005C5015" w14:paraId="53EFE27E" w14:textId="77777777" w:rsidTr="00E176B1">
        <w:tc>
          <w:tcPr>
            <w:tcW w:w="3120" w:type="dxa"/>
          </w:tcPr>
          <w:p w14:paraId="26766D94" w14:textId="6D231B7D" w:rsidR="00725F2E" w:rsidRDefault="00CC5B59" w:rsidP="00136BA0">
            <w:r>
              <w:t>Summarizing</w:t>
            </w:r>
          </w:p>
        </w:tc>
        <w:tc>
          <w:tcPr>
            <w:tcW w:w="3120" w:type="dxa"/>
          </w:tcPr>
          <w:p w14:paraId="28567C57" w14:textId="00F99A90" w:rsidR="00725F2E" w:rsidRDefault="00CD0F4C" w:rsidP="00136BA0">
            <w:r>
              <w:t>0.899</w:t>
            </w:r>
          </w:p>
        </w:tc>
        <w:tc>
          <w:tcPr>
            <w:tcW w:w="3120" w:type="dxa"/>
          </w:tcPr>
          <w:p w14:paraId="18ECEA94" w14:textId="69D6942C" w:rsidR="00725F2E" w:rsidRDefault="009511F5" w:rsidP="00136BA0">
            <w:r>
              <w:t>0.70</w:t>
            </w:r>
            <w:r w:rsidR="00F039B1">
              <w:t>00</w:t>
            </w:r>
          </w:p>
        </w:tc>
      </w:tr>
    </w:tbl>
    <w:p w14:paraId="2744A027" w14:textId="77777777" w:rsidR="00164F70" w:rsidRDefault="00164F70" w:rsidP="00136BA0">
      <w:pPr>
        <w:ind w:firstLine="0"/>
      </w:pPr>
    </w:p>
    <w:p w14:paraId="36E49741" w14:textId="1264D95C" w:rsidR="00382D67" w:rsidRDefault="00755620" w:rsidP="003245DF">
      <w:pPr>
        <w:pStyle w:val="Heading2"/>
      </w:pPr>
      <w:r>
        <w:t>5</w:t>
      </w:r>
      <w:r w:rsidR="00164F70">
        <w:t xml:space="preserve">.2 </w:t>
      </w:r>
      <w:r>
        <w:t>Memorizing ability in different categories</w:t>
      </w:r>
    </w:p>
    <w:p w14:paraId="7D69F695" w14:textId="68BCB4D2" w:rsidR="00434147" w:rsidRDefault="00FF3FFA" w:rsidP="00136BA0">
      <w:pPr>
        <w:ind w:firstLine="0"/>
      </w:pPr>
      <w:r>
        <w:t xml:space="preserve">Then, we further investigate on the memorizing ability between </w:t>
      </w:r>
      <w:r w:rsidR="00AE02C9">
        <w:t>two strategies in different types of questions.</w:t>
      </w:r>
      <w:r w:rsidR="009B110E">
        <w:t xml:space="preserve"> </w:t>
      </w:r>
      <w:r w:rsidR="00FA7F44" w:rsidRPr="00FA7F44">
        <w:t xml:space="preserve">As shown in Table </w:t>
      </w:r>
      <w:r w:rsidR="003245DF">
        <w:t>2</w:t>
      </w:r>
      <w:r w:rsidR="00FA7F44" w:rsidRPr="00FA7F44">
        <w:t>, the cropping-based approach significantly outperforms the summarization-based method in the Writing and Extraction categories, while maintaining a marginal lead in Roleplay and Math.</w:t>
      </w:r>
      <w:r w:rsidR="00FA7F44">
        <w:t xml:space="preserve"> </w:t>
      </w:r>
      <w:r w:rsidR="00BB2A9D">
        <w:t xml:space="preserve">We believe the reason </w:t>
      </w:r>
      <w:r w:rsidR="00F3601A">
        <w:t>behind it</w:t>
      </w:r>
      <w:r w:rsidR="00BB2A9D">
        <w:t xml:space="preserve"> is that </w:t>
      </w:r>
      <w:r w:rsidR="002A25EC">
        <w:t xml:space="preserve">for writing and extraction questions, </w:t>
      </w:r>
      <w:r w:rsidR="00430596">
        <w:t>the useful information is much longer</w:t>
      </w:r>
      <w:r w:rsidR="00FC1A9F">
        <w:t>.</w:t>
      </w:r>
      <w:r w:rsidR="00AC33E2">
        <w:t xml:space="preserve"> </w:t>
      </w:r>
      <w:r w:rsidR="006D61CF">
        <w:t xml:space="preserve">To answer the second question for </w:t>
      </w:r>
      <w:r w:rsidR="006D61CF">
        <w:lastRenderedPageBreak/>
        <w:t xml:space="preserve">writing and extraction, </w:t>
      </w:r>
      <w:r w:rsidR="00AB41B9">
        <w:t xml:space="preserve">it requires the chatbot to </w:t>
      </w:r>
      <w:r w:rsidR="00A40E8D">
        <w:t xml:space="preserve">remember the whole story and paragraph for extraction respectively. </w:t>
      </w:r>
    </w:p>
    <w:p w14:paraId="6F90D725" w14:textId="77777777" w:rsidR="00434147" w:rsidRDefault="00434147" w:rsidP="00136BA0">
      <w:pPr>
        <w:ind w:firstLine="0"/>
      </w:pPr>
    </w:p>
    <w:p w14:paraId="450FBF48" w14:textId="4A5C2AAB" w:rsidR="00BA48A7" w:rsidRDefault="00434147" w:rsidP="00136BA0">
      <w:pPr>
        <w:ind w:firstLine="0"/>
      </w:pPr>
      <w:r>
        <w:t>Conversely</w:t>
      </w:r>
      <w:r w:rsidR="00CC0D9E">
        <w:t xml:space="preserve">, </w:t>
      </w:r>
      <w:r>
        <w:t>math and roleplay question</w:t>
      </w:r>
      <w:r w:rsidR="00117604">
        <w:t>s</w:t>
      </w:r>
      <w:r>
        <w:t xml:space="preserve"> </w:t>
      </w:r>
      <w:r w:rsidR="0057375E">
        <w:t>rely on shorter useful information</w:t>
      </w:r>
      <w:r w:rsidR="001A7499">
        <w:t xml:space="preserve">, </w:t>
      </w:r>
      <w:r w:rsidR="0057375E">
        <w:t>like a short math function</w:t>
      </w:r>
      <w:r w:rsidR="00F13BF1">
        <w:t>.</w:t>
      </w:r>
      <w:r w:rsidR="000E0DBD">
        <w:t xml:space="preserve"> </w:t>
      </w:r>
      <w:r w:rsidR="00F949F5">
        <w:t>The performance</w:t>
      </w:r>
      <w:r w:rsidR="00117604">
        <w:t xml:space="preserve"> gap</w:t>
      </w:r>
      <w:r w:rsidR="00F949F5">
        <w:t xml:space="preserve"> between two chatbot</w:t>
      </w:r>
      <w:r w:rsidR="00117604">
        <w:t xml:space="preserve"> is smaller compared to writing and roleplay questions</w:t>
      </w:r>
      <w:r w:rsidR="00A23D70">
        <w:t xml:space="preserve">. Furthermore, </w:t>
      </w:r>
      <w:r w:rsidR="00DB1C45">
        <w:t>stem and humanities questions are</w:t>
      </w:r>
      <w:r w:rsidR="00DC7BC5">
        <w:t xml:space="preserve"> more dependent on the stem and humanities knowledge</w:t>
      </w:r>
      <w:r w:rsidR="00DB1C45">
        <w:t xml:space="preserve"> of the LLM itself instead of</w:t>
      </w:r>
      <w:r w:rsidR="00DC7BC5">
        <w:t xml:space="preserve"> </w:t>
      </w:r>
      <w:r w:rsidR="00BE4967">
        <w:t xml:space="preserve">chat history. </w:t>
      </w:r>
      <w:r w:rsidR="00953385">
        <w:t>So that both crop</w:t>
      </w:r>
      <w:r w:rsidR="00A02127">
        <w:t>ped-based chatbot and summarized-based chatbot</w:t>
      </w:r>
      <w:r w:rsidR="00120C59">
        <w:t xml:space="preserve"> </w:t>
      </w:r>
      <w:r w:rsidR="00E036AB">
        <w:t xml:space="preserve">pass all the test cases in these two fields. </w:t>
      </w:r>
      <w:r w:rsidR="005D65C3" w:rsidRPr="005D65C3">
        <w:t xml:space="preserve">These results suggest a </w:t>
      </w:r>
      <w:r w:rsidR="005D65C3">
        <w:t xml:space="preserve">possible </w:t>
      </w:r>
      <w:r w:rsidR="005D65C3" w:rsidRPr="005D65C3">
        <w:t>positive correlation between the magnitude of the performance gap and the volume of task-essential information required for the response.</w:t>
      </w:r>
    </w:p>
    <w:p w14:paraId="7C12C5F1" w14:textId="77777777" w:rsidR="00515106" w:rsidRDefault="00515106" w:rsidP="00136BA0">
      <w:pPr>
        <w:ind w:firstLine="0"/>
      </w:pPr>
    </w:p>
    <w:p w14:paraId="71533760" w14:textId="7ADF0400" w:rsidR="00A34FB5" w:rsidRPr="003245DF" w:rsidRDefault="00A34FB5" w:rsidP="00136BA0">
      <w:pPr>
        <w:ind w:firstLine="0"/>
        <w:rPr>
          <w:i/>
          <w:iCs/>
        </w:rPr>
      </w:pPr>
      <w:r w:rsidRPr="003245DF">
        <w:rPr>
          <w:i/>
          <w:iCs/>
        </w:rPr>
        <w:t>Table</w:t>
      </w:r>
      <w:r w:rsidR="003245DF" w:rsidRPr="003245DF">
        <w:rPr>
          <w:i/>
          <w:iCs/>
        </w:rPr>
        <w:t xml:space="preserve"> 2</w:t>
      </w:r>
      <w:r w:rsidRPr="003245DF">
        <w:rPr>
          <w:i/>
          <w:iCs/>
        </w:rPr>
        <w:t xml:space="preserve"> </w:t>
      </w:r>
      <w:r w:rsidR="003245DF" w:rsidRPr="003245DF">
        <w:rPr>
          <w:i/>
          <w:iCs/>
        </w:rPr>
        <w:t>P</w:t>
      </w:r>
      <w:r w:rsidRPr="003245DF">
        <w:rPr>
          <w:i/>
          <w:iCs/>
        </w:rPr>
        <w:t>ass rate of memorizing ability metric in different categories</w:t>
      </w:r>
      <w:r w:rsidR="00E85E72">
        <w:rPr>
          <w:i/>
          <w:iCs/>
        </w:rPr>
        <w:t xml:space="preserve"> using MT-bench</w:t>
      </w:r>
    </w:p>
    <w:tbl>
      <w:tblPr>
        <w:tblStyle w:val="MLAresearchpapertable"/>
        <w:tblW w:w="0" w:type="auto"/>
        <w:tblLook w:val="04A0" w:firstRow="1" w:lastRow="0" w:firstColumn="1" w:lastColumn="0" w:noHBand="0" w:noVBand="1"/>
      </w:tblPr>
      <w:tblGrid>
        <w:gridCol w:w="1533"/>
        <w:gridCol w:w="909"/>
        <w:gridCol w:w="1011"/>
        <w:gridCol w:w="1158"/>
        <w:gridCol w:w="741"/>
        <w:gridCol w:w="881"/>
        <w:gridCol w:w="1144"/>
        <w:gridCol w:w="732"/>
        <w:gridCol w:w="1251"/>
      </w:tblGrid>
      <w:tr w:rsidR="00990B3C" w14:paraId="24833BF2" w14:textId="77777777" w:rsidTr="005B59B7">
        <w:trPr>
          <w:cnfStyle w:val="100000000000" w:firstRow="1" w:lastRow="0" w:firstColumn="0" w:lastColumn="0" w:oddVBand="0" w:evenVBand="0" w:oddHBand="0" w:evenHBand="0" w:firstRowFirstColumn="0" w:firstRowLastColumn="0" w:lastRowFirstColumn="0" w:lastRowLastColumn="0"/>
        </w:trPr>
        <w:tc>
          <w:tcPr>
            <w:tcW w:w="1753" w:type="dxa"/>
          </w:tcPr>
          <w:p w14:paraId="653BEEF5" w14:textId="21B19D22" w:rsidR="00E373B5" w:rsidRDefault="00E373B5" w:rsidP="00136BA0">
            <w:r>
              <w:t xml:space="preserve">Method </w:t>
            </w:r>
          </w:p>
        </w:tc>
        <w:tc>
          <w:tcPr>
            <w:tcW w:w="950" w:type="dxa"/>
          </w:tcPr>
          <w:p w14:paraId="67EF119A" w14:textId="7C18C9BC" w:rsidR="00E373B5" w:rsidRDefault="00E373B5" w:rsidP="00136BA0">
            <w:r>
              <w:t>Writing</w:t>
            </w:r>
          </w:p>
        </w:tc>
        <w:tc>
          <w:tcPr>
            <w:tcW w:w="951" w:type="dxa"/>
          </w:tcPr>
          <w:p w14:paraId="59833D66" w14:textId="4903B09E" w:rsidR="00E373B5" w:rsidRDefault="00E373B5" w:rsidP="00136BA0">
            <w:r>
              <w:t>Roleplay</w:t>
            </w:r>
          </w:p>
        </w:tc>
        <w:tc>
          <w:tcPr>
            <w:tcW w:w="951" w:type="dxa"/>
          </w:tcPr>
          <w:p w14:paraId="1AD766F2" w14:textId="4FC770CC" w:rsidR="00E373B5" w:rsidRDefault="00990B3C" w:rsidP="00136BA0">
            <w:r>
              <w:t>Reasoning</w:t>
            </w:r>
          </w:p>
        </w:tc>
        <w:tc>
          <w:tcPr>
            <w:tcW w:w="951" w:type="dxa"/>
          </w:tcPr>
          <w:p w14:paraId="5495132D" w14:textId="4229AEC3" w:rsidR="00E373B5" w:rsidRDefault="00990B3C" w:rsidP="00136BA0">
            <w:r>
              <w:t>Math</w:t>
            </w:r>
          </w:p>
        </w:tc>
        <w:tc>
          <w:tcPr>
            <w:tcW w:w="951" w:type="dxa"/>
          </w:tcPr>
          <w:p w14:paraId="760D8733" w14:textId="430A2958" w:rsidR="00E373B5" w:rsidRDefault="00990B3C" w:rsidP="00136BA0">
            <w:r>
              <w:t>Coding</w:t>
            </w:r>
          </w:p>
        </w:tc>
        <w:tc>
          <w:tcPr>
            <w:tcW w:w="951" w:type="dxa"/>
          </w:tcPr>
          <w:p w14:paraId="0008B847" w14:textId="55575416" w:rsidR="00E373B5" w:rsidRDefault="00990B3C" w:rsidP="00136BA0">
            <w:r>
              <w:t>Extraction</w:t>
            </w:r>
          </w:p>
        </w:tc>
        <w:tc>
          <w:tcPr>
            <w:tcW w:w="951" w:type="dxa"/>
          </w:tcPr>
          <w:p w14:paraId="69921BEF" w14:textId="33D1E7EF" w:rsidR="00E373B5" w:rsidRDefault="00990B3C" w:rsidP="00136BA0">
            <w:r>
              <w:t>Stem</w:t>
            </w:r>
          </w:p>
        </w:tc>
        <w:tc>
          <w:tcPr>
            <w:tcW w:w="951" w:type="dxa"/>
          </w:tcPr>
          <w:p w14:paraId="474B081E" w14:textId="121AD3FE" w:rsidR="00E373B5" w:rsidRDefault="00990B3C" w:rsidP="00136BA0">
            <w:r>
              <w:t>Humanities</w:t>
            </w:r>
          </w:p>
        </w:tc>
      </w:tr>
      <w:tr w:rsidR="00990B3C" w14:paraId="7C041A50" w14:textId="77777777" w:rsidTr="00425741">
        <w:tc>
          <w:tcPr>
            <w:tcW w:w="1753" w:type="dxa"/>
          </w:tcPr>
          <w:p w14:paraId="599F6C9C" w14:textId="1370E5B9" w:rsidR="00E373B5" w:rsidRDefault="00E373B5" w:rsidP="00136BA0">
            <w:r>
              <w:t>Cropping</w:t>
            </w:r>
          </w:p>
        </w:tc>
        <w:tc>
          <w:tcPr>
            <w:tcW w:w="950" w:type="dxa"/>
          </w:tcPr>
          <w:p w14:paraId="32CADE2C" w14:textId="4BAD70A0" w:rsidR="00E373B5" w:rsidRDefault="005934BB" w:rsidP="00136BA0">
            <w:r>
              <w:t>0.9</w:t>
            </w:r>
          </w:p>
        </w:tc>
        <w:tc>
          <w:tcPr>
            <w:tcW w:w="951" w:type="dxa"/>
          </w:tcPr>
          <w:p w14:paraId="2BB9FAE7" w14:textId="244E519F" w:rsidR="00E373B5" w:rsidRDefault="005934BB" w:rsidP="00136BA0">
            <w:r>
              <w:t>0.8</w:t>
            </w:r>
          </w:p>
        </w:tc>
        <w:tc>
          <w:tcPr>
            <w:tcW w:w="951" w:type="dxa"/>
          </w:tcPr>
          <w:p w14:paraId="18DB3D3F" w14:textId="7A61586B" w:rsidR="00E373B5" w:rsidRDefault="005934BB" w:rsidP="00136BA0">
            <w:r>
              <w:t>0.8</w:t>
            </w:r>
          </w:p>
        </w:tc>
        <w:tc>
          <w:tcPr>
            <w:tcW w:w="951" w:type="dxa"/>
          </w:tcPr>
          <w:p w14:paraId="2DC95EBF" w14:textId="463740CC" w:rsidR="00E373B5" w:rsidRDefault="005934BB" w:rsidP="00136BA0">
            <w:r>
              <w:t>0.9</w:t>
            </w:r>
          </w:p>
        </w:tc>
        <w:tc>
          <w:tcPr>
            <w:tcW w:w="951" w:type="dxa"/>
          </w:tcPr>
          <w:p w14:paraId="21449C75" w14:textId="302859B4" w:rsidR="00E373B5" w:rsidRDefault="005934BB" w:rsidP="00136BA0">
            <w:r>
              <w:t>0.9</w:t>
            </w:r>
          </w:p>
        </w:tc>
        <w:tc>
          <w:tcPr>
            <w:tcW w:w="951" w:type="dxa"/>
          </w:tcPr>
          <w:p w14:paraId="6032EA87" w14:textId="43B6C14F" w:rsidR="00E373B5" w:rsidRDefault="005934BB" w:rsidP="00136BA0">
            <w:r>
              <w:t>0.5</w:t>
            </w:r>
          </w:p>
        </w:tc>
        <w:tc>
          <w:tcPr>
            <w:tcW w:w="951" w:type="dxa"/>
          </w:tcPr>
          <w:p w14:paraId="1C5C1576" w14:textId="5522D987" w:rsidR="00E373B5" w:rsidRDefault="005934BB" w:rsidP="00136BA0">
            <w:r>
              <w:t>1</w:t>
            </w:r>
          </w:p>
        </w:tc>
        <w:tc>
          <w:tcPr>
            <w:tcW w:w="951" w:type="dxa"/>
          </w:tcPr>
          <w:p w14:paraId="54167144" w14:textId="34FFE41D" w:rsidR="00E373B5" w:rsidRDefault="005934BB" w:rsidP="00136BA0">
            <w:r>
              <w:t>1</w:t>
            </w:r>
          </w:p>
        </w:tc>
      </w:tr>
      <w:tr w:rsidR="00990B3C" w14:paraId="5A41C0B0" w14:textId="77777777" w:rsidTr="00E373B5">
        <w:tc>
          <w:tcPr>
            <w:tcW w:w="1753" w:type="dxa"/>
          </w:tcPr>
          <w:p w14:paraId="44725C62" w14:textId="57AFA956" w:rsidR="00E373B5" w:rsidRDefault="00E373B5" w:rsidP="00136BA0">
            <w:r>
              <w:t>Summarizing</w:t>
            </w:r>
          </w:p>
        </w:tc>
        <w:tc>
          <w:tcPr>
            <w:tcW w:w="950" w:type="dxa"/>
          </w:tcPr>
          <w:p w14:paraId="2A9141DE" w14:textId="7EA1B7B3" w:rsidR="00E373B5" w:rsidRDefault="00C16F8A" w:rsidP="00136BA0">
            <w:r>
              <w:t>0.4</w:t>
            </w:r>
          </w:p>
        </w:tc>
        <w:tc>
          <w:tcPr>
            <w:tcW w:w="951" w:type="dxa"/>
          </w:tcPr>
          <w:p w14:paraId="21989E58" w14:textId="617DF29E" w:rsidR="00E373B5" w:rsidRDefault="00C16F8A" w:rsidP="00136BA0">
            <w:r>
              <w:t>0.6</w:t>
            </w:r>
          </w:p>
        </w:tc>
        <w:tc>
          <w:tcPr>
            <w:tcW w:w="951" w:type="dxa"/>
          </w:tcPr>
          <w:p w14:paraId="76FF4E63" w14:textId="50343558" w:rsidR="00E373B5" w:rsidRDefault="00C16F8A" w:rsidP="00136BA0">
            <w:r>
              <w:t>0.9</w:t>
            </w:r>
          </w:p>
        </w:tc>
        <w:tc>
          <w:tcPr>
            <w:tcW w:w="951" w:type="dxa"/>
          </w:tcPr>
          <w:p w14:paraId="3B6F238D" w14:textId="38C170A4" w:rsidR="00E373B5" w:rsidRDefault="00C16F8A" w:rsidP="00136BA0">
            <w:r>
              <w:t>0.7</w:t>
            </w:r>
          </w:p>
        </w:tc>
        <w:tc>
          <w:tcPr>
            <w:tcW w:w="951" w:type="dxa"/>
          </w:tcPr>
          <w:p w14:paraId="31B3AE2B" w14:textId="6DD8931F" w:rsidR="00E373B5" w:rsidRDefault="00C16F8A" w:rsidP="00136BA0">
            <w:r>
              <w:t>0.9</w:t>
            </w:r>
          </w:p>
        </w:tc>
        <w:tc>
          <w:tcPr>
            <w:tcW w:w="951" w:type="dxa"/>
          </w:tcPr>
          <w:p w14:paraId="552D6835" w14:textId="3AA0AB43" w:rsidR="00E373B5" w:rsidRDefault="005934BB" w:rsidP="00136BA0">
            <w:r>
              <w:t>0.2</w:t>
            </w:r>
          </w:p>
        </w:tc>
        <w:tc>
          <w:tcPr>
            <w:tcW w:w="951" w:type="dxa"/>
          </w:tcPr>
          <w:p w14:paraId="4A03A91F" w14:textId="20DF2FBE" w:rsidR="00E373B5" w:rsidRDefault="005934BB" w:rsidP="00136BA0">
            <w:r>
              <w:t>1</w:t>
            </w:r>
          </w:p>
        </w:tc>
        <w:tc>
          <w:tcPr>
            <w:tcW w:w="951" w:type="dxa"/>
          </w:tcPr>
          <w:p w14:paraId="724EF60A" w14:textId="57DEFEBB" w:rsidR="00E373B5" w:rsidRDefault="005934BB" w:rsidP="00136BA0">
            <w:r>
              <w:t>1</w:t>
            </w:r>
          </w:p>
        </w:tc>
      </w:tr>
    </w:tbl>
    <w:p w14:paraId="6B419DAA" w14:textId="5F867A54" w:rsidR="00FF3FFA" w:rsidRDefault="00AE02C9" w:rsidP="00136BA0">
      <w:pPr>
        <w:ind w:firstLine="0"/>
      </w:pPr>
      <w:r>
        <w:t xml:space="preserve"> </w:t>
      </w:r>
    </w:p>
    <w:p w14:paraId="06407BF1" w14:textId="3E696B7E" w:rsidR="00755620" w:rsidRDefault="00755620" w:rsidP="003245DF">
      <w:pPr>
        <w:pStyle w:val="Heading2"/>
      </w:pPr>
      <w:r>
        <w:t xml:space="preserve">5.3 </w:t>
      </w:r>
      <w:r w:rsidR="00B272B4">
        <w:t>Memorizing ability on coding question</w:t>
      </w:r>
      <w:r w:rsidR="00FE6ADA">
        <w:t>s</w:t>
      </w:r>
    </w:p>
    <w:p w14:paraId="62B0CE09" w14:textId="122F9755" w:rsidR="00B272B4" w:rsidRDefault="00ED2C08" w:rsidP="00136BA0">
      <w:pPr>
        <w:ind w:firstLine="0"/>
      </w:pPr>
      <w:r>
        <w:t>As mentioned above, our chatbot value</w:t>
      </w:r>
      <w:r w:rsidR="00FE6ADA">
        <w:t>s</w:t>
      </w:r>
      <w:r>
        <w:t xml:space="preserve"> the memorizing ability on coding questions. </w:t>
      </w:r>
      <w:r w:rsidR="00501CD9">
        <w:t xml:space="preserve">The pass rate of memorizing ability </w:t>
      </w:r>
      <w:r w:rsidR="00DF3DAC">
        <w:t xml:space="preserve">on coding questions for </w:t>
      </w:r>
      <w:r w:rsidR="00B15B60">
        <w:t xml:space="preserve">both </w:t>
      </w:r>
      <w:r w:rsidR="00515106">
        <w:t>chatbot</w:t>
      </w:r>
      <w:r w:rsidR="00B15B60">
        <w:t>s</w:t>
      </w:r>
      <w:r w:rsidR="00DF3DAC">
        <w:t xml:space="preserve"> </w:t>
      </w:r>
      <w:r w:rsidR="00B15B60">
        <w:t>is</w:t>
      </w:r>
      <w:r w:rsidR="00DF3DAC">
        <w:t xml:space="preserve"> 90%. </w:t>
      </w:r>
      <w:r w:rsidR="000E2391">
        <w:t>It seems the memorizing ability on coding questions are the same. However, if we add the coding cohesion metric</w:t>
      </w:r>
      <w:r w:rsidR="009A42B2">
        <w:t>. Our approach get</w:t>
      </w:r>
      <w:r w:rsidR="00D24432">
        <w:t>s</w:t>
      </w:r>
      <w:r w:rsidR="009A42B2">
        <w:t xml:space="preserve"> 30 percentage points higher than the baseline</w:t>
      </w:r>
      <w:r w:rsidR="001C214E">
        <w:t xml:space="preserve"> in pass rate</w:t>
      </w:r>
      <w:r w:rsidR="009A42B2">
        <w:t xml:space="preserve">. </w:t>
      </w:r>
      <w:r w:rsidR="002C7509" w:rsidRPr="002C7509">
        <w:t>A comparative analysis reveals</w:t>
      </w:r>
      <w:r w:rsidR="002C7509">
        <w:t xml:space="preserve"> c</w:t>
      </w:r>
      <w:r w:rsidR="004263B2" w:rsidRPr="004263B2">
        <w:t xml:space="preserve">ropping maintains the full detail of code snippets and user </w:t>
      </w:r>
      <w:r w:rsidR="004263B2" w:rsidRPr="004263B2">
        <w:lastRenderedPageBreak/>
        <w:t>specifications, whereas summarization often filters out critical technical details in favor of high-level descriptions.</w:t>
      </w:r>
      <w:r w:rsidR="00B63F5D">
        <w:t xml:space="preserve"> </w:t>
      </w:r>
      <w:r w:rsidR="002B0E23">
        <w:t>For example, one of the test case</w:t>
      </w:r>
      <w:r w:rsidR="002C7509">
        <w:t>s</w:t>
      </w:r>
      <w:r w:rsidR="002B0E23">
        <w:t xml:space="preserve"> ask </w:t>
      </w:r>
      <w:r w:rsidR="008F701D">
        <w:t>“</w:t>
      </w:r>
      <w:r w:rsidR="008F701D" w:rsidRPr="008F701D">
        <w:rPr>
          <w:i/>
          <w:iCs/>
        </w:rPr>
        <w:t xml:space="preserve">A binary tree is full if all of its vertices have either zero or two children. Let </w:t>
      </w:r>
      <w:proofErr w:type="spellStart"/>
      <w:r w:rsidR="008F701D" w:rsidRPr="008F701D">
        <w:rPr>
          <w:i/>
          <w:iCs/>
        </w:rPr>
        <w:t>B_n</w:t>
      </w:r>
      <w:proofErr w:type="spellEnd"/>
      <w:r w:rsidR="008F701D" w:rsidRPr="008F701D">
        <w:rPr>
          <w:i/>
          <w:iCs/>
        </w:rPr>
        <w:t xml:space="preserve"> denote the number of full binary trees with n vertices. Implement a function to find </w:t>
      </w:r>
      <w:proofErr w:type="spellStart"/>
      <w:r w:rsidR="008F701D" w:rsidRPr="008F701D">
        <w:rPr>
          <w:i/>
          <w:iCs/>
        </w:rPr>
        <w:t>B_n</w:t>
      </w:r>
      <w:proofErr w:type="spellEnd"/>
      <w:r w:rsidR="008F701D" w:rsidRPr="008F701D">
        <w:t>.</w:t>
      </w:r>
      <w:r w:rsidR="008F701D">
        <w:t xml:space="preserve">” and </w:t>
      </w:r>
      <w:r w:rsidR="008A4313">
        <w:t>“</w:t>
      </w:r>
      <w:r w:rsidR="008A4313" w:rsidRPr="008A4313">
        <w:rPr>
          <w:i/>
          <w:iCs/>
        </w:rPr>
        <w:t>What if the problem changed from a binary tree to a ternary tree?</w:t>
      </w:r>
      <w:r w:rsidR="008A4313">
        <w:t xml:space="preserve">”. Using cropping, </w:t>
      </w:r>
      <w:r w:rsidR="00D04C36">
        <w:t>LLM use</w:t>
      </w:r>
      <w:r w:rsidR="00A17C03">
        <w:t>s</w:t>
      </w:r>
      <w:r w:rsidR="00D04C36">
        <w:t xml:space="preserve"> same method in two </w:t>
      </w:r>
      <w:r w:rsidR="00A17C03">
        <w:t>responses</w:t>
      </w:r>
      <w:r w:rsidR="00D04C36">
        <w:t xml:space="preserve"> which is </w:t>
      </w:r>
      <w:r w:rsidR="002A60F6">
        <w:t xml:space="preserve">memorized recursion but </w:t>
      </w:r>
      <w:r w:rsidR="00611821">
        <w:t>the summarize-based chatbot just generates</w:t>
      </w:r>
      <w:r w:rsidR="00A17C03">
        <w:t xml:space="preserve"> </w:t>
      </w:r>
      <w:r w:rsidR="00611821">
        <w:t xml:space="preserve">new </w:t>
      </w:r>
      <w:r w:rsidR="00A17C03">
        <w:t>script</w:t>
      </w:r>
      <w:r w:rsidR="006F552A">
        <w:t xml:space="preserve"> and </w:t>
      </w:r>
      <w:proofErr w:type="gramStart"/>
      <w:r w:rsidR="006F552A">
        <w:t>use</w:t>
      </w:r>
      <w:proofErr w:type="gramEnd"/>
      <w:r w:rsidR="006F552A">
        <w:t xml:space="preserve"> two different methods</w:t>
      </w:r>
      <w:r w:rsidR="00432246">
        <w:t xml:space="preserve"> instead of </w:t>
      </w:r>
      <w:r w:rsidR="00A6188E">
        <w:t>referencing previous code snippets since the code snippets are not fed to the chatbot.</w:t>
      </w:r>
    </w:p>
    <w:p w14:paraId="4E78A542" w14:textId="01C17027" w:rsidR="003B1A22" w:rsidRDefault="000C4167" w:rsidP="003B1A22">
      <w:pPr>
        <w:keepNext/>
        <w:ind w:firstLine="0"/>
      </w:pPr>
      <w:r>
        <w:rPr>
          <w:noProof/>
        </w:rPr>
        <w:drawing>
          <wp:inline distT="0" distB="0" distL="0" distR="0" wp14:anchorId="60ABF917" wp14:editId="0708468E">
            <wp:extent cx="3168650" cy="1959417"/>
            <wp:effectExtent l="0" t="0" r="0" b="3175"/>
            <wp:docPr id="1607621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78698" cy="1965630"/>
                    </a:xfrm>
                    <a:prstGeom prst="rect">
                      <a:avLst/>
                    </a:prstGeom>
                    <a:noFill/>
                    <a:ln>
                      <a:noFill/>
                    </a:ln>
                  </pic:spPr>
                </pic:pic>
              </a:graphicData>
            </a:graphic>
          </wp:inline>
        </w:drawing>
      </w:r>
    </w:p>
    <w:p w14:paraId="67D26206" w14:textId="12B7BBD4" w:rsidR="003B1A22" w:rsidRDefault="003B1A22" w:rsidP="003B1A22">
      <w:pPr>
        <w:pStyle w:val="Caption"/>
      </w:pPr>
      <w:r>
        <w:t xml:space="preserve">Fig. </w:t>
      </w:r>
      <w:fldSimple w:instr=" SEQ Fig. \* ARABIC ">
        <w:r w:rsidR="00563E12">
          <w:rPr>
            <w:noProof/>
          </w:rPr>
          <w:t>4</w:t>
        </w:r>
      </w:fldSimple>
      <w:r>
        <w:t xml:space="preserve"> Bar chart of pass rate of coding problem in mt-bench</w:t>
      </w:r>
    </w:p>
    <w:p w14:paraId="5820C77C" w14:textId="108F7494" w:rsidR="0012472D" w:rsidRDefault="009A5BED" w:rsidP="00136BA0">
      <w:pPr>
        <w:ind w:firstLine="0"/>
      </w:pPr>
      <w:r>
        <w:t>However, mt-bench dataset only has 10 coding question</w:t>
      </w:r>
      <w:r w:rsidR="00F34B65">
        <w:t>s. We, therefore, use</w:t>
      </w:r>
      <w:r w:rsidR="009D7E5C">
        <w:t xml:space="preserve"> a subset of</w:t>
      </w:r>
      <w:r w:rsidR="00F34B65">
        <w:t xml:space="preserve"> </w:t>
      </w:r>
      <w:proofErr w:type="spellStart"/>
      <w:r w:rsidR="00F34B65">
        <w:t>NextCoder</w:t>
      </w:r>
      <w:proofErr w:type="spellEnd"/>
      <w:r w:rsidR="00F34B65">
        <w:t>-Conversational dataset from Microsoft</w:t>
      </w:r>
      <w:r w:rsidR="00CC0261">
        <w:t xml:space="preserve"> to further evaluate the performance of two chatbots on coding question. </w:t>
      </w:r>
      <w:r w:rsidR="00A013AF">
        <w:t xml:space="preserve">We </w:t>
      </w:r>
      <w:r w:rsidR="00FE7FA2">
        <w:t>crafted</w:t>
      </w:r>
      <w:r w:rsidR="00A013AF">
        <w:t xml:space="preserve"> a new prompt that </w:t>
      </w:r>
      <w:r w:rsidR="00BA1338">
        <w:t>asks</w:t>
      </w:r>
      <w:r w:rsidR="00A013AF">
        <w:t xml:space="preserve"> LLM to </w:t>
      </w:r>
      <w:r w:rsidR="005A6A7A">
        <w:t>keep code snippet</w:t>
      </w:r>
      <w:r w:rsidR="00BA1338">
        <w:t>s</w:t>
      </w:r>
      <w:r w:rsidR="00A672F8">
        <w:t xml:space="preserve"> and user purpose</w:t>
      </w:r>
      <w:r w:rsidR="00885858">
        <w:t xml:space="preserve"> from user</w:t>
      </w:r>
      <w:r w:rsidR="00FE7FA2">
        <w:t xml:space="preserve"> during cropping (Please see Table A</w:t>
      </w:r>
      <w:r w:rsidR="00851833">
        <w:t>.5</w:t>
      </w:r>
      <w:r w:rsidR="00FE7FA2">
        <w:t xml:space="preserve"> for the prompt)</w:t>
      </w:r>
      <w:r w:rsidR="00885858">
        <w:t xml:space="preserve">. </w:t>
      </w:r>
      <w:r w:rsidR="00323D34">
        <w:t xml:space="preserve">Our approach achieves </w:t>
      </w:r>
      <w:r w:rsidR="007F3B9B">
        <w:t xml:space="preserve">a </w:t>
      </w:r>
      <w:r w:rsidR="00C86CC6">
        <w:t>20</w:t>
      </w:r>
      <w:r w:rsidR="000A06F3">
        <w:t xml:space="preserve">% increase in pass rate compared to summarizing. </w:t>
      </w:r>
      <w:r w:rsidR="0008448D">
        <w:t xml:space="preserve">To conclude, </w:t>
      </w:r>
      <w:r w:rsidR="00043A80">
        <w:t xml:space="preserve">cropping </w:t>
      </w:r>
      <w:r w:rsidR="008E4E9F">
        <w:t>is</w:t>
      </w:r>
      <w:r w:rsidR="00043A80">
        <w:t xml:space="preserve"> significantly better than summarizing in </w:t>
      </w:r>
      <w:r w:rsidR="00B70762">
        <w:t>coding problems.</w:t>
      </w:r>
    </w:p>
    <w:p w14:paraId="2159E216" w14:textId="128B91FF" w:rsidR="00563E12" w:rsidRDefault="006C7273" w:rsidP="00563E12">
      <w:pPr>
        <w:keepNext/>
        <w:ind w:firstLine="0"/>
      </w:pPr>
      <w:r>
        <w:rPr>
          <w:noProof/>
        </w:rPr>
        <w:lastRenderedPageBreak/>
        <w:drawing>
          <wp:inline distT="0" distB="0" distL="0" distR="0" wp14:anchorId="7F49023E" wp14:editId="622F4D99">
            <wp:extent cx="3660839" cy="2263775"/>
            <wp:effectExtent l="0" t="0" r="0" b="3175"/>
            <wp:docPr id="136150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71466" cy="2270347"/>
                    </a:xfrm>
                    <a:prstGeom prst="rect">
                      <a:avLst/>
                    </a:prstGeom>
                    <a:noFill/>
                    <a:ln>
                      <a:noFill/>
                    </a:ln>
                  </pic:spPr>
                </pic:pic>
              </a:graphicData>
            </a:graphic>
          </wp:inline>
        </w:drawing>
      </w:r>
    </w:p>
    <w:p w14:paraId="41C7433C" w14:textId="1F8A9404" w:rsidR="00CB5CA5" w:rsidRDefault="00563E12" w:rsidP="00563E12">
      <w:pPr>
        <w:pStyle w:val="Caption"/>
      </w:pPr>
      <w:r>
        <w:t xml:space="preserve">Fig. </w:t>
      </w:r>
      <w:fldSimple w:instr=" SEQ Fig. \* ARABIC ">
        <w:r>
          <w:rPr>
            <w:noProof/>
          </w:rPr>
          <w:t>5</w:t>
        </w:r>
      </w:fldSimple>
      <w:r>
        <w:t xml:space="preserve"> Pass rate on coding problem in </w:t>
      </w:r>
      <w:proofErr w:type="spellStart"/>
      <w:r>
        <w:t>NextCoderDataset</w:t>
      </w:r>
      <w:proofErr w:type="spellEnd"/>
      <w:r>
        <w:t>-Conversational</w:t>
      </w:r>
    </w:p>
    <w:p w14:paraId="49B0B09B" w14:textId="588B9750" w:rsidR="0018574F" w:rsidRDefault="0018574F" w:rsidP="003245DF">
      <w:pPr>
        <w:pStyle w:val="Heading2"/>
      </w:pPr>
      <w:r>
        <w:t>5.4 Suppression ratio</w:t>
      </w:r>
    </w:p>
    <w:p w14:paraId="6063F8B5" w14:textId="11A22FEC" w:rsidR="0018574F" w:rsidRDefault="0083761B" w:rsidP="00136BA0">
      <w:pPr>
        <w:ind w:firstLine="0"/>
      </w:pPr>
      <w:r>
        <w:t>Before experiment, we expected</w:t>
      </w:r>
      <w:r w:rsidR="00E27723">
        <w:t xml:space="preserve"> the suppression ratio of cropping should </w:t>
      </w:r>
      <w:r w:rsidR="00743C3F">
        <w:t>be between</w:t>
      </w:r>
      <w:r w:rsidR="00E27723">
        <w:t xml:space="preserve"> 1 and the suppression ratio of summarizing. This is because</w:t>
      </w:r>
      <w:r w:rsidR="00290050">
        <w:t xml:space="preserve"> cropping </w:t>
      </w:r>
      <w:r w:rsidR="00743C3F">
        <w:t>preserves</w:t>
      </w:r>
      <w:r w:rsidR="00A24B05">
        <w:t xml:space="preserve"> more information than summarizing. However, </w:t>
      </w:r>
      <w:r w:rsidR="00316329">
        <w:t>the</w:t>
      </w:r>
      <w:r w:rsidR="00ED11FC">
        <w:t xml:space="preserve"> result is different from our expectations. </w:t>
      </w:r>
      <w:r w:rsidR="00F11F73">
        <w:t>The suppression ratio of cropping and summarizing</w:t>
      </w:r>
      <w:r w:rsidR="005C6D1C">
        <w:t xml:space="preserve"> in mt-bench</w:t>
      </w:r>
      <w:r w:rsidR="00F11F73">
        <w:t xml:space="preserve"> are </w:t>
      </w:r>
      <w:r w:rsidR="00150F47">
        <w:t>0.59 and 0.83 respectively</w:t>
      </w:r>
      <w:r w:rsidR="00FF59B6">
        <w:t>, which is a</w:t>
      </w:r>
      <w:r w:rsidR="00E53AFE">
        <w:t xml:space="preserve"> </w:t>
      </w:r>
      <w:r w:rsidR="00C057BE">
        <w:t>24-percentage</w:t>
      </w:r>
      <w:r w:rsidR="00E53AFE">
        <w:t xml:space="preserve"> points difference</w:t>
      </w:r>
      <w:r w:rsidR="00150F47">
        <w:t xml:space="preserve">. </w:t>
      </w:r>
      <w:r w:rsidR="00043173">
        <w:t xml:space="preserve">From Table </w:t>
      </w:r>
      <w:r w:rsidR="003245DF">
        <w:t>3</w:t>
      </w:r>
      <w:r w:rsidR="00043173">
        <w:t>, it shows</w:t>
      </w:r>
      <w:r w:rsidR="00362141">
        <w:t xml:space="preserve"> both chatbot </w:t>
      </w:r>
      <w:r w:rsidR="003245DF">
        <w:t xml:space="preserve">cannot </w:t>
      </w:r>
      <w:r w:rsidR="006C53C5">
        <w:t xml:space="preserve">preserve </w:t>
      </w:r>
      <w:r w:rsidR="003245DF">
        <w:t>useful</w:t>
      </w:r>
      <w:r w:rsidR="006C53C5">
        <w:t xml:space="preserve"> information </w:t>
      </w:r>
      <w:r w:rsidR="00687F5E">
        <w:t>for the second question, but</w:t>
      </w:r>
      <w:r w:rsidR="00C057BE">
        <w:t xml:space="preserve"> the summarized message is longer than the cropped message. This is because when we ask</w:t>
      </w:r>
      <w:r w:rsidR="007C03AD">
        <w:t xml:space="preserve"> LLM to summarize, it implies that the summarized message should be </w:t>
      </w:r>
      <w:r w:rsidR="00DC68D0">
        <w:t xml:space="preserve">easy to understand for humans. Therefore, </w:t>
      </w:r>
      <w:r w:rsidR="0013361E">
        <w:t xml:space="preserve">the summarized message waste tokens to explain </w:t>
      </w:r>
      <w:r w:rsidR="00ED1E83">
        <w:t xml:space="preserve">the task in the first question but </w:t>
      </w:r>
      <w:r w:rsidR="003F4CC2">
        <w:t>actually did not provide more useful information compared to cropping</w:t>
      </w:r>
      <w:r w:rsidR="00ED1E83">
        <w:t xml:space="preserve">. This implies </w:t>
      </w:r>
      <w:r w:rsidR="00CB5CA5">
        <w:t>summarizing</w:t>
      </w:r>
      <w:r w:rsidR="00ED1E83">
        <w:t xml:space="preserve"> </w:t>
      </w:r>
      <w:r w:rsidR="00743C3F">
        <w:t xml:space="preserve">has </w:t>
      </w:r>
      <w:r w:rsidR="00ED1E83">
        <w:t xml:space="preserve">the problem of </w:t>
      </w:r>
      <w:r w:rsidR="006A0FC9">
        <w:t xml:space="preserve">feeding unnecessary tokens to LLM. </w:t>
      </w:r>
      <w:r w:rsidR="00D671FD">
        <w:t xml:space="preserve"> </w:t>
      </w:r>
    </w:p>
    <w:p w14:paraId="78E35E1A" w14:textId="12ED5C52" w:rsidR="00761242" w:rsidRDefault="0019738C" w:rsidP="00136BA0">
      <w:pPr>
        <w:ind w:firstLine="0"/>
      </w:pPr>
      <w:r>
        <w:t>message</w:t>
      </w:r>
    </w:p>
    <w:p w14:paraId="1FA9BCC1" w14:textId="50E60227" w:rsidR="003245DF" w:rsidRPr="003245DF" w:rsidRDefault="003245DF" w:rsidP="00136BA0">
      <w:pPr>
        <w:ind w:firstLine="0"/>
        <w:rPr>
          <w:i/>
          <w:iCs/>
        </w:rPr>
      </w:pPr>
      <w:r w:rsidRPr="003245DF">
        <w:rPr>
          <w:i/>
          <w:iCs/>
        </w:rPr>
        <w:t>Table 3 An example that demonstrates the cropped and summarized messages</w:t>
      </w:r>
    </w:p>
    <w:tbl>
      <w:tblPr>
        <w:tblStyle w:val="MLAresearchpapertable"/>
        <w:tblW w:w="0" w:type="auto"/>
        <w:tblLook w:val="04A0" w:firstRow="1" w:lastRow="0" w:firstColumn="1" w:lastColumn="0" w:noHBand="0" w:noVBand="1"/>
      </w:tblPr>
      <w:tblGrid>
        <w:gridCol w:w="9360"/>
      </w:tblGrid>
      <w:tr w:rsidR="00D671FD" w14:paraId="7D4CC03D" w14:textId="77777777" w:rsidTr="00D671FD">
        <w:trPr>
          <w:cnfStyle w:val="100000000000" w:firstRow="1" w:lastRow="0" w:firstColumn="0" w:lastColumn="0" w:oddVBand="0" w:evenVBand="0" w:oddHBand="0" w:evenHBand="0" w:firstRowFirstColumn="0" w:firstRowLastColumn="0" w:lastRowFirstColumn="0" w:lastRowLastColumn="0"/>
        </w:trPr>
        <w:tc>
          <w:tcPr>
            <w:tcW w:w="9360" w:type="dxa"/>
          </w:tcPr>
          <w:p w14:paraId="087B4D2F" w14:textId="367292CF" w:rsidR="00D671FD" w:rsidRPr="00924322" w:rsidRDefault="00CD1A98" w:rsidP="00136BA0">
            <w:pPr>
              <w:rPr>
                <w:sz w:val="20"/>
                <w:szCs w:val="20"/>
              </w:rPr>
            </w:pPr>
            <w:r>
              <w:rPr>
                <w:sz w:val="20"/>
                <w:szCs w:val="20"/>
              </w:rPr>
              <w:t xml:space="preserve">Question: </w:t>
            </w:r>
            <w:r w:rsidR="00264D89" w:rsidRPr="00264D89">
              <w:rPr>
                <w:sz w:val="20"/>
                <w:szCs w:val="20"/>
              </w:rPr>
              <w:t xml:space="preserve">Given these categories - Literature, History, Science, and Art. Please analyze the following questions and assign them to one of these categories. In your response, refrain from uttering any extraneous words. List only </w:t>
            </w:r>
            <w:r w:rsidR="00264D89" w:rsidRPr="00264D89">
              <w:rPr>
                <w:sz w:val="20"/>
                <w:szCs w:val="20"/>
              </w:rPr>
              <w:lastRenderedPageBreak/>
              <w:t xml:space="preserve">one topic per sentence, strictly adhering to the line-by-line format.\n1. Discuss the main themes and stylistic techniques employed by Leo Tolstoy in 'War and Peace.' How do they align with the wider social context of 19th-century </w:t>
            </w:r>
            <w:proofErr w:type="gramStart"/>
            <w:r w:rsidR="00264D89" w:rsidRPr="00264D89">
              <w:rPr>
                <w:sz w:val="20"/>
                <w:szCs w:val="20"/>
              </w:rPr>
              <w:t>Russia?\</w:t>
            </w:r>
            <w:proofErr w:type="gramEnd"/>
            <w:r w:rsidR="00264D89" w:rsidRPr="00264D89">
              <w:rPr>
                <w:sz w:val="20"/>
                <w:szCs w:val="20"/>
              </w:rPr>
              <w:t xml:space="preserve">n2. Analyze the geopolitical strategies and domestic policies adopted by the US President during World War II. How did these actions shape the post-war international </w:t>
            </w:r>
            <w:proofErr w:type="gramStart"/>
            <w:r w:rsidR="00264D89" w:rsidRPr="00264D89">
              <w:rPr>
                <w:sz w:val="20"/>
                <w:szCs w:val="20"/>
              </w:rPr>
              <w:t>order?\</w:t>
            </w:r>
            <w:proofErr w:type="gramEnd"/>
            <w:r w:rsidR="00264D89" w:rsidRPr="00264D89">
              <w:rPr>
                <w:sz w:val="20"/>
                <w:szCs w:val="20"/>
              </w:rPr>
              <w:t xml:space="preserve">n3. Draw the Lewis structure for water and explain the nature of its polarity. How does this influence its unique properties such as high boiling point and capacity to dissolve many </w:t>
            </w:r>
            <w:proofErr w:type="gramStart"/>
            <w:r w:rsidR="00264D89" w:rsidRPr="00264D89">
              <w:rPr>
                <w:sz w:val="20"/>
                <w:szCs w:val="20"/>
              </w:rPr>
              <w:t>substances?\</w:t>
            </w:r>
            <w:proofErr w:type="gramEnd"/>
            <w:r w:rsidR="00264D89" w:rsidRPr="00264D89">
              <w:rPr>
                <w:sz w:val="20"/>
                <w:szCs w:val="20"/>
              </w:rPr>
              <w:t>n4. Critically examine the artistic techniques and stylistic choices Leonardo da Vinci employed in 'Mona Lisa.' How does the painting reflect the cultural and philosophical milieu of the Italian Renaissance?</w:t>
            </w:r>
          </w:p>
        </w:tc>
      </w:tr>
      <w:tr w:rsidR="00D671FD" w14:paraId="05AEBF0D" w14:textId="77777777" w:rsidTr="00D671FD">
        <w:tc>
          <w:tcPr>
            <w:tcW w:w="9360" w:type="dxa"/>
          </w:tcPr>
          <w:p w14:paraId="255CE622" w14:textId="77777777" w:rsidR="00D671FD" w:rsidRDefault="00CD1A98" w:rsidP="00A46559">
            <w:pPr>
              <w:rPr>
                <w:i/>
                <w:iCs/>
                <w:sz w:val="20"/>
                <w:szCs w:val="20"/>
              </w:rPr>
            </w:pPr>
            <w:r w:rsidRPr="00CD1A98">
              <w:rPr>
                <w:i/>
                <w:iCs/>
                <w:sz w:val="20"/>
                <w:szCs w:val="20"/>
              </w:rPr>
              <w:lastRenderedPageBreak/>
              <w:t>Model: Literature</w:t>
            </w:r>
            <w:r>
              <w:rPr>
                <w:i/>
                <w:iCs/>
                <w:sz w:val="20"/>
                <w:szCs w:val="20"/>
              </w:rPr>
              <w:t>\n</w:t>
            </w:r>
            <w:r w:rsidR="00A46559">
              <w:rPr>
                <w:i/>
                <w:iCs/>
                <w:sz w:val="20"/>
                <w:szCs w:val="20"/>
              </w:rPr>
              <w:t xml:space="preserve"> </w:t>
            </w:r>
            <w:r w:rsidRPr="00CD1A98">
              <w:rPr>
                <w:i/>
                <w:iCs/>
                <w:sz w:val="20"/>
                <w:szCs w:val="20"/>
              </w:rPr>
              <w:t>History</w:t>
            </w:r>
            <w:r w:rsidR="00A46559">
              <w:rPr>
                <w:i/>
                <w:iCs/>
                <w:sz w:val="20"/>
                <w:szCs w:val="20"/>
              </w:rPr>
              <w:t xml:space="preserve">\n </w:t>
            </w:r>
            <w:r w:rsidRPr="00CD1A98">
              <w:rPr>
                <w:i/>
                <w:iCs/>
                <w:sz w:val="20"/>
                <w:szCs w:val="20"/>
              </w:rPr>
              <w:t>Science</w:t>
            </w:r>
            <w:r w:rsidR="00A46559">
              <w:rPr>
                <w:i/>
                <w:iCs/>
                <w:sz w:val="20"/>
                <w:szCs w:val="20"/>
              </w:rPr>
              <w:t xml:space="preserve">\n </w:t>
            </w:r>
            <w:r w:rsidRPr="00CD1A98">
              <w:rPr>
                <w:i/>
                <w:iCs/>
                <w:sz w:val="20"/>
                <w:szCs w:val="20"/>
              </w:rPr>
              <w:t>Art</w:t>
            </w:r>
          </w:p>
          <w:p w14:paraId="425371EC" w14:textId="77777777" w:rsidR="00A46559" w:rsidRDefault="00D55BE5" w:rsidP="00A46559">
            <w:pPr>
              <w:rPr>
                <w:i/>
                <w:iCs/>
                <w:sz w:val="20"/>
                <w:szCs w:val="20"/>
              </w:rPr>
            </w:pPr>
            <w:r>
              <w:rPr>
                <w:i/>
                <w:iCs/>
                <w:sz w:val="20"/>
                <w:szCs w:val="20"/>
              </w:rPr>
              <w:t xml:space="preserve">Summarized message: </w:t>
            </w:r>
            <w:r w:rsidRPr="00D55BE5">
              <w:rPr>
                <w:i/>
                <w:iCs/>
                <w:sz w:val="20"/>
                <w:szCs w:val="20"/>
              </w:rPr>
              <w:t>User provided four sample questions and asked to assign each to one of the categories Literature, History, Science, Art; the assistant returned the corresponding labels: Literature, History, Science, Art.</w:t>
            </w:r>
          </w:p>
          <w:p w14:paraId="13B1FA67" w14:textId="77777777" w:rsidR="00D55BE5" w:rsidRDefault="00D55BE5" w:rsidP="00942D38">
            <w:pPr>
              <w:rPr>
                <w:i/>
                <w:iCs/>
                <w:sz w:val="20"/>
                <w:szCs w:val="20"/>
              </w:rPr>
            </w:pPr>
            <w:r>
              <w:rPr>
                <w:i/>
                <w:iCs/>
                <w:sz w:val="20"/>
                <w:szCs w:val="20"/>
              </w:rPr>
              <w:t xml:space="preserve">Cropped message: </w:t>
            </w:r>
            <w:r w:rsidR="00942D38" w:rsidRPr="00942D38">
              <w:rPr>
                <w:i/>
                <w:iCs/>
                <w:sz w:val="20"/>
                <w:szCs w:val="20"/>
              </w:rPr>
              <w:t>1. Literature</w:t>
            </w:r>
            <w:r w:rsidR="00942D38">
              <w:rPr>
                <w:i/>
                <w:iCs/>
                <w:sz w:val="20"/>
                <w:szCs w:val="20"/>
              </w:rPr>
              <w:t xml:space="preserve"> </w:t>
            </w:r>
            <w:r w:rsidR="00942D38" w:rsidRPr="00942D38">
              <w:rPr>
                <w:i/>
                <w:iCs/>
                <w:sz w:val="20"/>
                <w:szCs w:val="20"/>
              </w:rPr>
              <w:t>2. History</w:t>
            </w:r>
            <w:r w:rsidR="00942D38">
              <w:rPr>
                <w:i/>
                <w:iCs/>
                <w:sz w:val="20"/>
                <w:szCs w:val="20"/>
              </w:rPr>
              <w:t xml:space="preserve"> </w:t>
            </w:r>
            <w:r w:rsidR="00942D38" w:rsidRPr="00942D38">
              <w:rPr>
                <w:i/>
                <w:iCs/>
                <w:sz w:val="20"/>
                <w:szCs w:val="20"/>
              </w:rPr>
              <w:t>3. Science</w:t>
            </w:r>
            <w:r w:rsidR="00942D38">
              <w:rPr>
                <w:i/>
                <w:iCs/>
                <w:sz w:val="20"/>
                <w:szCs w:val="20"/>
              </w:rPr>
              <w:t xml:space="preserve"> </w:t>
            </w:r>
            <w:r w:rsidR="00942D38" w:rsidRPr="00942D38">
              <w:rPr>
                <w:i/>
                <w:iCs/>
                <w:sz w:val="20"/>
                <w:szCs w:val="20"/>
              </w:rPr>
              <w:t>4. Art</w:t>
            </w:r>
          </w:p>
          <w:p w14:paraId="0477DEE6" w14:textId="2E4D09D5" w:rsidR="00942D38" w:rsidRPr="00A46559" w:rsidRDefault="008C51F7" w:rsidP="00942D38">
            <w:pPr>
              <w:rPr>
                <w:i/>
                <w:iCs/>
                <w:sz w:val="20"/>
                <w:szCs w:val="20"/>
              </w:rPr>
            </w:pPr>
            <w:r>
              <w:rPr>
                <w:i/>
                <w:iCs/>
                <w:sz w:val="20"/>
                <w:szCs w:val="20"/>
              </w:rPr>
              <w:t xml:space="preserve">Second question: </w:t>
            </w:r>
            <w:r w:rsidR="008756F5" w:rsidRPr="008756F5">
              <w:rPr>
                <w:i/>
                <w:iCs/>
                <w:sz w:val="20"/>
                <w:szCs w:val="20"/>
              </w:rPr>
              <w:t>Amend your earlier answer by mentioning a person who is most relevant to each point.</w:t>
            </w:r>
          </w:p>
        </w:tc>
      </w:tr>
    </w:tbl>
    <w:p w14:paraId="11FBBDFD" w14:textId="77777777" w:rsidR="00D671FD" w:rsidRDefault="00D671FD" w:rsidP="00136BA0">
      <w:pPr>
        <w:ind w:firstLine="0"/>
      </w:pPr>
    </w:p>
    <w:p w14:paraId="7E38FC99" w14:textId="78406F72" w:rsidR="0056106A" w:rsidRDefault="0056106A" w:rsidP="00136BA0">
      <w:pPr>
        <w:ind w:firstLine="0"/>
      </w:pPr>
      <w:r>
        <w:t xml:space="preserve">However, </w:t>
      </w:r>
      <w:r w:rsidR="003141A9">
        <w:t xml:space="preserve">we believe the above results </w:t>
      </w:r>
      <w:r w:rsidR="00412C04">
        <w:t>do</w:t>
      </w:r>
      <w:r w:rsidR="003141A9">
        <w:t xml:space="preserve"> not reflect </w:t>
      </w:r>
      <w:r w:rsidR="00AE429E">
        <w:t>normal use case</w:t>
      </w:r>
      <w:r w:rsidR="00412C04">
        <w:t>s</w:t>
      </w:r>
      <w:r w:rsidR="00860DC0">
        <w:t xml:space="preserve"> because</w:t>
      </w:r>
      <w:r w:rsidR="009405F6">
        <w:t xml:space="preserve"> the model response</w:t>
      </w:r>
      <w:r w:rsidR="003245DF">
        <w:t>s</w:t>
      </w:r>
      <w:r w:rsidR="009405F6">
        <w:t xml:space="preserve"> are short</w:t>
      </w:r>
      <w:r w:rsidR="00AE429E">
        <w:t xml:space="preserve">. Therefore, we also calculated the suppression ratio </w:t>
      </w:r>
      <w:r w:rsidR="00803A73">
        <w:t xml:space="preserve">in </w:t>
      </w:r>
      <w:proofErr w:type="spellStart"/>
      <w:r w:rsidR="00803A73">
        <w:t>NextCoderDataset</w:t>
      </w:r>
      <w:proofErr w:type="spellEnd"/>
      <w:r w:rsidR="00803A73">
        <w:t>-Conversational</w:t>
      </w:r>
      <w:r w:rsidR="00382C8E">
        <w:t xml:space="preserve">. </w:t>
      </w:r>
      <w:r w:rsidR="00A710B0">
        <w:t xml:space="preserve">The number of tokens of the response </w:t>
      </w:r>
      <w:r w:rsidR="00F7354B">
        <w:t>may reach</w:t>
      </w:r>
      <w:r w:rsidR="00665503">
        <w:t xml:space="preserve"> 4000. The suppression ratio of cropping </w:t>
      </w:r>
      <w:r w:rsidR="00A740E0">
        <w:t>and summarizing are around 0.</w:t>
      </w:r>
      <w:r w:rsidR="00F7354B">
        <w:t>4</w:t>
      </w:r>
      <w:r w:rsidR="00852E5B">
        <w:t>1</w:t>
      </w:r>
      <w:r w:rsidR="00DF0595">
        <w:t xml:space="preserve"> and</w:t>
      </w:r>
      <w:r w:rsidR="0010679A">
        <w:t xml:space="preserve"> 0.</w:t>
      </w:r>
      <w:r w:rsidR="00F7354B">
        <w:t>17</w:t>
      </w:r>
      <w:r w:rsidR="004A3846">
        <w:t xml:space="preserve"> respectively</w:t>
      </w:r>
      <w:r w:rsidR="00D274DD">
        <w:t>.</w:t>
      </w:r>
      <w:r w:rsidR="00F244BC">
        <w:t xml:space="preserve"> This shows the suppression ratio of summarizing is </w:t>
      </w:r>
      <w:r w:rsidR="003245DF">
        <w:t>smaller,</w:t>
      </w:r>
      <w:r w:rsidR="00F244BC">
        <w:t xml:space="preserve"> but </w:t>
      </w:r>
      <w:r w:rsidR="00743C3F">
        <w:t>cropping</w:t>
      </w:r>
      <w:r w:rsidR="00F244BC">
        <w:t xml:space="preserve"> </w:t>
      </w:r>
      <w:r w:rsidR="00743C3F">
        <w:t xml:space="preserve">is </w:t>
      </w:r>
      <w:r w:rsidR="00F244BC">
        <w:t xml:space="preserve">still </w:t>
      </w:r>
      <w:r w:rsidR="0019738C">
        <w:t>suppressing</w:t>
      </w:r>
      <w:r w:rsidR="00A76CB1">
        <w:t xml:space="preserve"> the context window </w:t>
      </w:r>
      <w:r w:rsidR="0076703C">
        <w:t xml:space="preserve">size </w:t>
      </w:r>
      <w:r w:rsidR="00A76CB1">
        <w:t>significantly</w:t>
      </w:r>
      <w:r w:rsidR="00CB7985">
        <w:t xml:space="preserve"> because </w:t>
      </w:r>
      <w:r w:rsidR="008C0589">
        <w:t>user</w:t>
      </w:r>
      <w:r w:rsidR="00CB7985">
        <w:t xml:space="preserve"> </w:t>
      </w:r>
      <w:r w:rsidR="008C0589">
        <w:t>could</w:t>
      </w:r>
      <w:r w:rsidR="00CB7985">
        <w:t xml:space="preserve"> ask </w:t>
      </w:r>
      <w:r w:rsidR="00A316A0">
        <w:t xml:space="preserve">at least </w:t>
      </w:r>
      <w:r w:rsidR="00CB7985">
        <w:t>double numbers of questions</w:t>
      </w:r>
      <w:r w:rsidR="00EF43FB">
        <w:t xml:space="preserve"> within the same effective </w:t>
      </w:r>
      <w:r w:rsidR="0043158A">
        <w:t>context window</w:t>
      </w:r>
      <w:r w:rsidR="008C0589">
        <w:t xml:space="preserve"> compared to traditional chatbot without any suppre</w:t>
      </w:r>
      <w:r w:rsidR="0025017D">
        <w:t>ssion technique</w:t>
      </w:r>
      <w:r w:rsidR="0043158A">
        <w:t>.</w:t>
      </w:r>
    </w:p>
    <w:p w14:paraId="7086E243" w14:textId="77777777" w:rsidR="00CB5CA5" w:rsidRDefault="00CB5CA5" w:rsidP="00136BA0">
      <w:pPr>
        <w:ind w:firstLine="0"/>
      </w:pPr>
    </w:p>
    <w:p w14:paraId="1ACED3BC" w14:textId="6E604A26" w:rsidR="00563DF6" w:rsidRDefault="00563DF6" w:rsidP="003245DF">
      <w:pPr>
        <w:pStyle w:val="Heading1"/>
        <w:numPr>
          <w:ilvl w:val="0"/>
          <w:numId w:val="29"/>
        </w:numPr>
      </w:pPr>
      <w:r>
        <w:lastRenderedPageBreak/>
        <w:t>Limitation</w:t>
      </w:r>
    </w:p>
    <w:p w14:paraId="67FA9A0E" w14:textId="2F78423B" w:rsidR="00CB5CA5" w:rsidRDefault="004F63D2" w:rsidP="00563DF6">
      <w:pPr>
        <w:ind w:firstLine="0"/>
      </w:pPr>
      <w:r w:rsidRPr="004F63D2">
        <w:t xml:space="preserve">The current limitation of the cropping-based approach is its inability to </w:t>
      </w:r>
      <w:r w:rsidR="00636C21">
        <w:t>identify the most useful content</w:t>
      </w:r>
      <w:r w:rsidRPr="004F63D2">
        <w:t xml:space="preserve">. Because LLMs are optimized for summarization rather than </w:t>
      </w:r>
      <w:r w:rsidR="00636C21">
        <w:t>cropping</w:t>
      </w:r>
      <w:r w:rsidR="006F7C9E">
        <w:t>.</w:t>
      </w:r>
      <w:r w:rsidR="007A77AB">
        <w:t xml:space="preserve"> </w:t>
      </w:r>
      <w:r w:rsidR="00DE4246">
        <w:t xml:space="preserve">In </w:t>
      </w:r>
      <w:r w:rsidR="007A77AB" w:rsidRPr="007A77AB">
        <w:t xml:space="preserve">Table </w:t>
      </w:r>
      <w:r w:rsidR="0025017D">
        <w:t>3</w:t>
      </w:r>
      <w:r w:rsidR="007A77AB" w:rsidRPr="007A77AB">
        <w:t xml:space="preserve">, </w:t>
      </w:r>
      <w:r w:rsidR="00E53970">
        <w:t>t</w:t>
      </w:r>
      <w:r w:rsidR="00E53970" w:rsidRPr="00E53970">
        <w:t xml:space="preserve">he cropping method exhibited a selective data loss by retaining categorical labels while </w:t>
      </w:r>
      <w:r w:rsidR="00E53970">
        <w:t>removing</w:t>
      </w:r>
      <w:r w:rsidR="00E53970" w:rsidRPr="00E53970">
        <w:t xml:space="preserve"> the original user queries, thereby</w:t>
      </w:r>
      <w:r w:rsidR="00674440">
        <w:t xml:space="preserve"> proving current</w:t>
      </w:r>
      <w:r w:rsidR="00183C77">
        <w:t xml:space="preserve">ly LLM still has huge room for improvement in its cropping technique. </w:t>
      </w:r>
      <w:r w:rsidR="0027552D">
        <w:t>Supervised fine-tuning</w:t>
      </w:r>
      <w:r w:rsidR="002845DE">
        <w:t xml:space="preserve"> and prompt engineering</w:t>
      </w:r>
      <w:r w:rsidR="0027552D">
        <w:t xml:space="preserve"> would be a </w:t>
      </w:r>
      <w:proofErr w:type="gramStart"/>
      <w:r w:rsidR="0027552D">
        <w:t>possible solution</w:t>
      </w:r>
      <w:r w:rsidR="002845DE">
        <w:t>s</w:t>
      </w:r>
      <w:proofErr w:type="gramEnd"/>
      <w:r w:rsidR="0027552D">
        <w:t xml:space="preserve"> in</w:t>
      </w:r>
      <w:r w:rsidRPr="004F63D2">
        <w:t xml:space="preserve"> identifying and retaining 'task-critical' segments within the context window.</w:t>
      </w:r>
    </w:p>
    <w:p w14:paraId="704D4F8D" w14:textId="38F92523" w:rsidR="003245DF" w:rsidRDefault="003245DF" w:rsidP="00563DF6">
      <w:pPr>
        <w:ind w:firstLine="0"/>
      </w:pPr>
    </w:p>
    <w:p w14:paraId="07E88508" w14:textId="352A6E33" w:rsidR="002B0E39" w:rsidRDefault="00411F06" w:rsidP="003245DF">
      <w:pPr>
        <w:pStyle w:val="Heading1"/>
        <w:numPr>
          <w:ilvl w:val="0"/>
          <w:numId w:val="29"/>
        </w:numPr>
      </w:pPr>
      <w:r>
        <w:t>Conclusion</w:t>
      </w:r>
    </w:p>
    <w:p w14:paraId="142798E0" w14:textId="52B9F3AD" w:rsidR="00EE2242" w:rsidRDefault="00EE2242" w:rsidP="00EE2242">
      <w:pPr>
        <w:ind w:firstLine="0"/>
      </w:pPr>
      <w:r>
        <w:t xml:space="preserve">This paper </w:t>
      </w:r>
      <w:r w:rsidR="003402E1">
        <w:t>proposed a new method for suppressing the context window</w:t>
      </w:r>
      <w:r w:rsidR="009550D9">
        <w:t xml:space="preserve"> size in LLM chatbot</w:t>
      </w:r>
      <w:r w:rsidR="00BC331E">
        <w:t xml:space="preserve">. </w:t>
      </w:r>
      <w:r w:rsidR="006C27CE">
        <w:t xml:space="preserve">Our experiment successfully shows that </w:t>
      </w:r>
      <w:r w:rsidR="00C709F3">
        <w:t xml:space="preserve">cropping would be a more appropriate method in shortening the context </w:t>
      </w:r>
      <w:r w:rsidR="00C92855">
        <w:t xml:space="preserve">size </w:t>
      </w:r>
      <w:r w:rsidR="00CB5CA5">
        <w:t>compared</w:t>
      </w:r>
      <w:r w:rsidR="00C92855">
        <w:t xml:space="preserve"> to summarizing</w:t>
      </w:r>
      <w:r w:rsidR="00B81ECE">
        <w:t>.</w:t>
      </w:r>
      <w:r w:rsidR="00625025">
        <w:t xml:space="preserve"> Our research may provide some insights </w:t>
      </w:r>
      <w:r w:rsidR="002845DE">
        <w:t>into</w:t>
      </w:r>
      <w:r w:rsidR="00625025">
        <w:t xml:space="preserve"> context engineering and </w:t>
      </w:r>
      <w:r w:rsidR="00CB5CA5">
        <w:t>introduce</w:t>
      </w:r>
      <w:r w:rsidR="007E5168">
        <w:t xml:space="preserve"> the problem of context rot. </w:t>
      </w:r>
    </w:p>
    <w:p w14:paraId="386BEDCA" w14:textId="77777777" w:rsidR="00CB5CA5" w:rsidRDefault="00CB5CA5" w:rsidP="00EE2242">
      <w:pPr>
        <w:ind w:firstLine="0"/>
      </w:pPr>
    </w:p>
    <w:p w14:paraId="3E008C3D" w14:textId="77777777" w:rsidR="00925D74" w:rsidRDefault="007E5168" w:rsidP="00925D74">
      <w:pPr>
        <w:pStyle w:val="Heading1"/>
        <w:numPr>
          <w:ilvl w:val="0"/>
          <w:numId w:val="29"/>
        </w:numPr>
      </w:pPr>
      <w:r>
        <w:t>Future work</w:t>
      </w:r>
    </w:p>
    <w:p w14:paraId="527C3716" w14:textId="5B0A9A26" w:rsidR="004618EA" w:rsidRDefault="004618EA" w:rsidP="00925D74">
      <w:pPr>
        <w:pStyle w:val="Heading1"/>
        <w:numPr>
          <w:ilvl w:val="1"/>
          <w:numId w:val="29"/>
        </w:numPr>
      </w:pPr>
      <w:r>
        <w:t>Integrate with RAG</w:t>
      </w:r>
    </w:p>
    <w:p w14:paraId="1A84BAAF" w14:textId="61FFA5AC" w:rsidR="008C63B4" w:rsidRDefault="008C2569" w:rsidP="00136BA0">
      <w:pPr>
        <w:ind w:firstLine="0"/>
      </w:pPr>
      <w:r w:rsidRPr="008C2569">
        <w:t>Future iterations of this research will explore the integration of history cropping with Retrieval-Augmented Generation (RAG) to facilitate a truly lifelong chatbot architecture.</w:t>
      </w:r>
      <w:r>
        <w:t xml:space="preserve"> </w:t>
      </w:r>
      <w:r w:rsidR="004E5215">
        <w:t>By combining</w:t>
      </w:r>
      <w:r w:rsidR="00C7134F">
        <w:t xml:space="preserve"> the cropped chat history after each </w:t>
      </w:r>
      <w:r w:rsidR="00F456CA">
        <w:t>session</w:t>
      </w:r>
      <w:r w:rsidR="00C7134F">
        <w:t xml:space="preserve"> </w:t>
      </w:r>
      <w:r w:rsidR="00F456CA">
        <w:t>with</w:t>
      </w:r>
      <w:r w:rsidR="00C7134F">
        <w:t xml:space="preserve"> the vector-based database</w:t>
      </w:r>
      <w:r w:rsidR="00EA3DD3">
        <w:t xml:space="preserve"> and</w:t>
      </w:r>
      <w:r w:rsidR="004E5215">
        <w:t xml:space="preserve"> integrating</w:t>
      </w:r>
      <w:r w:rsidR="00EA3DD3">
        <w:t xml:space="preserve"> the latency-aware utility function and selectively reranking. </w:t>
      </w:r>
      <w:r w:rsidR="002E5A9A">
        <w:t>We believe that using this approach to build</w:t>
      </w:r>
      <w:r w:rsidR="00F9466B">
        <w:t xml:space="preserve"> a troubleshooting copilot on ML workloads could remedy</w:t>
      </w:r>
      <w:r w:rsidR="000A414C">
        <w:t xml:space="preserve"> some biggest challenges in building chatbot</w:t>
      </w:r>
      <w:r w:rsidR="003C7BDF">
        <w:t xml:space="preserve"> and outperform most existing LLM chatbots in terms of context engineering</w:t>
      </w:r>
      <w:r w:rsidR="000A414C">
        <w:t xml:space="preserve">. </w:t>
      </w:r>
    </w:p>
    <w:p w14:paraId="2C74E10F" w14:textId="30507AD3" w:rsidR="00DB63A9" w:rsidRDefault="00DB63A9" w:rsidP="00136BA0">
      <w:pPr>
        <w:ind w:firstLine="0"/>
      </w:pPr>
      <w:r>
        <w:t>Appendix</w:t>
      </w:r>
    </w:p>
    <w:p w14:paraId="3F62A53E" w14:textId="2763B34B" w:rsidR="00FB6A1C" w:rsidRDefault="00FB6A1C" w:rsidP="00136BA0">
      <w:pPr>
        <w:ind w:firstLine="0"/>
      </w:pPr>
      <w:r>
        <w:lastRenderedPageBreak/>
        <w:t>Table A.1 Prompt for Cropping</w:t>
      </w:r>
    </w:p>
    <w:tbl>
      <w:tblPr>
        <w:tblStyle w:val="MLAresearchpapertable"/>
        <w:tblW w:w="0" w:type="auto"/>
        <w:tblLook w:val="04A0" w:firstRow="1" w:lastRow="0" w:firstColumn="1" w:lastColumn="0" w:noHBand="0" w:noVBand="1"/>
      </w:tblPr>
      <w:tblGrid>
        <w:gridCol w:w="9360"/>
      </w:tblGrid>
      <w:tr w:rsidR="00FB6A1C" w14:paraId="55B0247D" w14:textId="77777777" w:rsidTr="00FB6A1C">
        <w:trPr>
          <w:cnfStyle w:val="100000000000" w:firstRow="1" w:lastRow="0" w:firstColumn="0" w:lastColumn="0" w:oddVBand="0" w:evenVBand="0" w:oddHBand="0" w:evenHBand="0" w:firstRowFirstColumn="0" w:firstRowLastColumn="0" w:lastRowFirstColumn="0" w:lastRowLastColumn="0"/>
        </w:trPr>
        <w:tc>
          <w:tcPr>
            <w:tcW w:w="9360" w:type="dxa"/>
          </w:tcPr>
          <w:p w14:paraId="292042D1" w14:textId="643C8AB7" w:rsidR="00FB6A1C" w:rsidRDefault="00FB6A1C" w:rsidP="00136BA0">
            <w:r>
              <w:t>Prompt for cropping chatbot</w:t>
            </w:r>
          </w:p>
        </w:tc>
      </w:tr>
      <w:tr w:rsidR="00FB6A1C" w14:paraId="5792DF9F" w14:textId="77777777" w:rsidTr="00FB6A1C">
        <w:tc>
          <w:tcPr>
            <w:tcW w:w="9360" w:type="dxa"/>
          </w:tcPr>
          <w:p w14:paraId="6174C412" w14:textId="7F0C5075" w:rsidR="00FB6A1C" w:rsidRPr="00FB6A1C" w:rsidRDefault="00FB6A1C" w:rsidP="00136BA0">
            <w:pPr>
              <w:rPr>
                <w:sz w:val="20"/>
                <w:szCs w:val="20"/>
              </w:rPr>
            </w:pPr>
            <w:r w:rsidRPr="00FB6A1C">
              <w:rPr>
                <w:sz w:val="20"/>
                <w:szCs w:val="20"/>
              </w:rPr>
              <w:t xml:space="preserve">From the following chat history, </w:t>
            </w:r>
            <w:proofErr w:type="gramStart"/>
            <w:r w:rsidRPr="00FB6A1C">
              <w:rPr>
                <w:sz w:val="20"/>
                <w:szCs w:val="20"/>
              </w:rPr>
              <w:t>extract</w:t>
            </w:r>
            <w:proofErr w:type="gramEnd"/>
            <w:r w:rsidRPr="00FB6A1C">
              <w:rPr>
                <w:sz w:val="20"/>
                <w:szCs w:val="20"/>
              </w:rPr>
              <w:t xml:space="preserve"> only useful information for future conversation. Remove all explanations, commentary, or descriptive text, and keep only the actionable or useful content.</w:t>
            </w:r>
          </w:p>
        </w:tc>
      </w:tr>
    </w:tbl>
    <w:p w14:paraId="1A27D4FF" w14:textId="77777777" w:rsidR="00FB6A1C" w:rsidRDefault="00FB6A1C" w:rsidP="00136BA0">
      <w:pPr>
        <w:ind w:firstLine="0"/>
      </w:pPr>
    </w:p>
    <w:p w14:paraId="07D36201" w14:textId="731467E4" w:rsidR="00FB6A1C" w:rsidRDefault="00FB6A1C" w:rsidP="00136BA0">
      <w:pPr>
        <w:ind w:firstLine="0"/>
      </w:pPr>
      <w:r>
        <w:t>Table A.2 Prompt for Summarizing</w:t>
      </w:r>
    </w:p>
    <w:tbl>
      <w:tblPr>
        <w:tblStyle w:val="MLAresearchpapertable"/>
        <w:tblW w:w="0" w:type="auto"/>
        <w:tblLook w:val="04A0" w:firstRow="1" w:lastRow="0" w:firstColumn="1" w:lastColumn="0" w:noHBand="0" w:noVBand="1"/>
      </w:tblPr>
      <w:tblGrid>
        <w:gridCol w:w="9360"/>
      </w:tblGrid>
      <w:tr w:rsidR="00FB6A1C" w14:paraId="464F2C71" w14:textId="77777777" w:rsidTr="00FB6A1C">
        <w:trPr>
          <w:cnfStyle w:val="100000000000" w:firstRow="1" w:lastRow="0" w:firstColumn="0" w:lastColumn="0" w:oddVBand="0" w:evenVBand="0" w:oddHBand="0" w:evenHBand="0" w:firstRowFirstColumn="0" w:firstRowLastColumn="0" w:lastRowFirstColumn="0" w:lastRowLastColumn="0"/>
        </w:trPr>
        <w:tc>
          <w:tcPr>
            <w:tcW w:w="9360" w:type="dxa"/>
          </w:tcPr>
          <w:p w14:paraId="45A42C95" w14:textId="1017E6ED" w:rsidR="00FB6A1C" w:rsidRDefault="00FB6A1C" w:rsidP="00136BA0">
            <w:r>
              <w:t>Prompt for Summarizing chatbot</w:t>
            </w:r>
          </w:p>
        </w:tc>
      </w:tr>
      <w:tr w:rsidR="00FB6A1C" w14:paraId="5B143EFC" w14:textId="77777777" w:rsidTr="00FB6A1C">
        <w:tc>
          <w:tcPr>
            <w:tcW w:w="9360" w:type="dxa"/>
          </w:tcPr>
          <w:p w14:paraId="6668BC7F" w14:textId="3BA015E1" w:rsidR="00FB6A1C" w:rsidRPr="006A7C90" w:rsidRDefault="006A7C90" w:rsidP="00136BA0">
            <w:pPr>
              <w:rPr>
                <w:sz w:val="20"/>
                <w:szCs w:val="20"/>
              </w:rPr>
            </w:pPr>
            <w:r w:rsidRPr="006A7C90">
              <w:rPr>
                <w:sz w:val="20"/>
                <w:szCs w:val="20"/>
              </w:rPr>
              <w:t>Please summarize the chat history for future conversation.</w:t>
            </w:r>
          </w:p>
        </w:tc>
      </w:tr>
    </w:tbl>
    <w:p w14:paraId="3D3B5E54" w14:textId="77777777" w:rsidR="00FB6A1C" w:rsidRDefault="00FB6A1C" w:rsidP="00136BA0">
      <w:pPr>
        <w:ind w:firstLine="0"/>
      </w:pPr>
    </w:p>
    <w:p w14:paraId="08B08A05" w14:textId="15BCED3D" w:rsidR="00AC3F70" w:rsidRDefault="00AC3F70" w:rsidP="00136BA0">
      <w:pPr>
        <w:ind w:firstLine="0"/>
      </w:pPr>
      <w:r>
        <w:t>Table A.</w:t>
      </w:r>
      <w:r w:rsidR="00FB6A1C">
        <w:t>3</w:t>
      </w:r>
      <w:r>
        <w:t xml:space="preserve"> Prompt for Memorizing ability metric</w:t>
      </w:r>
    </w:p>
    <w:tbl>
      <w:tblPr>
        <w:tblStyle w:val="MLAresearchpapertable"/>
        <w:tblW w:w="0" w:type="auto"/>
        <w:tblBorders>
          <w:top w:val="none" w:sz="0" w:space="0" w:color="auto"/>
          <w:insideH w:val="single" w:sz="4" w:space="0" w:color="auto"/>
          <w:insideV w:val="single" w:sz="4" w:space="0" w:color="auto"/>
        </w:tblBorders>
        <w:tblLook w:val="04A0" w:firstRow="1" w:lastRow="0" w:firstColumn="1" w:lastColumn="0" w:noHBand="0" w:noVBand="1"/>
      </w:tblPr>
      <w:tblGrid>
        <w:gridCol w:w="9360"/>
      </w:tblGrid>
      <w:tr w:rsidR="00C05CF9" w14:paraId="11305057" w14:textId="77777777" w:rsidTr="00AC3F70">
        <w:trPr>
          <w:cnfStyle w:val="100000000000" w:firstRow="1" w:lastRow="0" w:firstColumn="0" w:lastColumn="0" w:oddVBand="0" w:evenVBand="0" w:oddHBand="0" w:evenHBand="0" w:firstRowFirstColumn="0" w:firstRowLastColumn="0" w:lastRowFirstColumn="0" w:lastRowLastColumn="0"/>
        </w:trPr>
        <w:tc>
          <w:tcPr>
            <w:tcW w:w="936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7FD72F7" w14:textId="77777777" w:rsidR="00C05CF9" w:rsidRDefault="00C05CF9" w:rsidP="00F813F3">
            <w:r>
              <w:t>Memorizing ability metric</w:t>
            </w:r>
          </w:p>
        </w:tc>
      </w:tr>
      <w:tr w:rsidR="00C05CF9" w14:paraId="0CE3278F" w14:textId="77777777" w:rsidTr="00AC3F70">
        <w:tc>
          <w:tcPr>
            <w:tcW w:w="9360" w:type="dxa"/>
          </w:tcPr>
          <w:p w14:paraId="0586CE95" w14:textId="77777777" w:rsidR="00C05CF9" w:rsidRPr="002513E9" w:rsidRDefault="00C05CF9" w:rsidP="00F813F3">
            <w:pPr>
              <w:spacing w:line="240" w:lineRule="auto"/>
              <w:rPr>
                <w:sz w:val="20"/>
                <w:szCs w:val="20"/>
              </w:rPr>
            </w:pPr>
            <w:r w:rsidRPr="002513E9">
              <w:rPr>
                <w:sz w:val="20"/>
                <w:szCs w:val="20"/>
              </w:rPr>
              <w:t>Evaluate whether the assistant accurately remembers and uses important information from prior turns.</w:t>
            </w:r>
          </w:p>
          <w:p w14:paraId="1FAFEDB7" w14:textId="77777777" w:rsidR="00C05CF9" w:rsidRPr="002513E9" w:rsidRDefault="00C05CF9" w:rsidP="00F813F3">
            <w:pPr>
              <w:spacing w:line="240" w:lineRule="auto"/>
              <w:rPr>
                <w:sz w:val="20"/>
                <w:szCs w:val="20"/>
              </w:rPr>
            </w:pPr>
            <w:proofErr w:type="gramStart"/>
            <w:r w:rsidRPr="002513E9">
              <w:rPr>
                <w:sz w:val="20"/>
                <w:szCs w:val="20"/>
              </w:rPr>
              <w:t>Fail</w:t>
            </w:r>
            <w:proofErr w:type="gramEnd"/>
            <w:r w:rsidRPr="002513E9">
              <w:rPr>
                <w:sz w:val="20"/>
                <w:szCs w:val="20"/>
              </w:rPr>
              <w:t xml:space="preserve"> if ANY of the following occur:</w:t>
            </w:r>
          </w:p>
          <w:p w14:paraId="3B3F592D" w14:textId="77777777" w:rsidR="00C05CF9" w:rsidRPr="002513E9" w:rsidRDefault="00C05CF9" w:rsidP="00F813F3">
            <w:pPr>
              <w:spacing w:line="240" w:lineRule="auto"/>
              <w:rPr>
                <w:sz w:val="20"/>
                <w:szCs w:val="20"/>
              </w:rPr>
            </w:pPr>
            <w:r w:rsidRPr="002513E9">
              <w:rPr>
                <w:sz w:val="20"/>
                <w:szCs w:val="20"/>
              </w:rPr>
              <w:t xml:space="preserve">    1) Missed required info: The response omits any important user-provided constraint, preference, fact, or request that is necessary to fully answer the current turn.</w:t>
            </w:r>
          </w:p>
          <w:p w14:paraId="084CE912" w14:textId="77777777" w:rsidR="00C05CF9" w:rsidRPr="002513E9" w:rsidRDefault="00C05CF9" w:rsidP="00F813F3">
            <w:pPr>
              <w:spacing w:line="240" w:lineRule="auto"/>
              <w:rPr>
                <w:sz w:val="20"/>
                <w:szCs w:val="20"/>
              </w:rPr>
            </w:pPr>
            <w:r w:rsidRPr="002513E9">
              <w:rPr>
                <w:sz w:val="20"/>
                <w:szCs w:val="20"/>
              </w:rPr>
              <w:t xml:space="preserve">    2) Partial answer: The response answers only part of a multi-part question/request.</w:t>
            </w:r>
          </w:p>
          <w:p w14:paraId="0996033A" w14:textId="77777777" w:rsidR="00C05CF9" w:rsidRPr="002513E9" w:rsidRDefault="00C05CF9" w:rsidP="00F813F3">
            <w:pPr>
              <w:spacing w:line="240" w:lineRule="auto"/>
              <w:rPr>
                <w:sz w:val="20"/>
                <w:szCs w:val="20"/>
              </w:rPr>
            </w:pPr>
            <w:r w:rsidRPr="002513E9">
              <w:rPr>
                <w:sz w:val="20"/>
                <w:szCs w:val="20"/>
              </w:rPr>
              <w:t xml:space="preserve">    3) Memory contradiction: The response conflicts with previously stated facts in the conversation.</w:t>
            </w:r>
          </w:p>
          <w:p w14:paraId="5B067793" w14:textId="77777777" w:rsidR="00C05CF9" w:rsidRPr="002513E9" w:rsidRDefault="00C05CF9" w:rsidP="00F813F3">
            <w:pPr>
              <w:spacing w:line="240" w:lineRule="auto"/>
              <w:rPr>
                <w:sz w:val="20"/>
                <w:szCs w:val="20"/>
              </w:rPr>
            </w:pPr>
            <w:r w:rsidRPr="002513E9">
              <w:rPr>
                <w:sz w:val="20"/>
                <w:szCs w:val="20"/>
              </w:rPr>
              <w:t xml:space="preserve">    4) Unjustified assumptions: The response invents details not supported by prior turns or the current user message.</w:t>
            </w:r>
          </w:p>
          <w:p w14:paraId="22262263" w14:textId="77777777" w:rsidR="00C05CF9" w:rsidRPr="002513E9" w:rsidRDefault="00C05CF9" w:rsidP="00F813F3">
            <w:pPr>
              <w:spacing w:line="240" w:lineRule="auto"/>
              <w:rPr>
                <w:sz w:val="20"/>
                <w:szCs w:val="20"/>
              </w:rPr>
            </w:pPr>
            <w:r w:rsidRPr="002513E9">
              <w:rPr>
                <w:sz w:val="20"/>
                <w:szCs w:val="20"/>
              </w:rPr>
              <w:t xml:space="preserve">    5) Wrong prioritization: The response focuses on minor details while ignoring key requested items.</w:t>
            </w:r>
          </w:p>
          <w:p w14:paraId="2C01FD98" w14:textId="77777777" w:rsidR="00C05CF9" w:rsidRPr="002513E9" w:rsidRDefault="00C05CF9" w:rsidP="00F813F3">
            <w:pPr>
              <w:spacing w:line="240" w:lineRule="auto"/>
              <w:rPr>
                <w:sz w:val="20"/>
                <w:szCs w:val="20"/>
              </w:rPr>
            </w:pPr>
            <w:r w:rsidRPr="002513E9">
              <w:rPr>
                <w:sz w:val="20"/>
                <w:szCs w:val="20"/>
              </w:rPr>
              <w:t>Pass only if ALL are true:</w:t>
            </w:r>
          </w:p>
          <w:p w14:paraId="636A6A96" w14:textId="77777777" w:rsidR="00C05CF9" w:rsidRPr="002513E9" w:rsidRDefault="00C05CF9" w:rsidP="00F813F3">
            <w:pPr>
              <w:spacing w:line="240" w:lineRule="auto"/>
              <w:rPr>
                <w:sz w:val="20"/>
                <w:szCs w:val="20"/>
              </w:rPr>
            </w:pPr>
            <w:r w:rsidRPr="002513E9">
              <w:rPr>
                <w:sz w:val="20"/>
                <w:szCs w:val="20"/>
              </w:rPr>
              <w:t xml:space="preserve">    - Includes all critical prior-turn details needed for this turn.</w:t>
            </w:r>
          </w:p>
          <w:p w14:paraId="0487E971" w14:textId="77777777" w:rsidR="00C05CF9" w:rsidRPr="002513E9" w:rsidRDefault="00C05CF9" w:rsidP="00F813F3">
            <w:pPr>
              <w:spacing w:line="240" w:lineRule="auto"/>
              <w:rPr>
                <w:sz w:val="20"/>
                <w:szCs w:val="20"/>
              </w:rPr>
            </w:pPr>
            <w:r w:rsidRPr="002513E9">
              <w:rPr>
                <w:sz w:val="20"/>
                <w:szCs w:val="20"/>
              </w:rPr>
              <w:t xml:space="preserve">    - Fully addresses every explicit sub-question/sub-task in the current turn.</w:t>
            </w:r>
          </w:p>
          <w:p w14:paraId="6D134B92" w14:textId="77777777" w:rsidR="00C05CF9" w:rsidRPr="002513E9" w:rsidRDefault="00C05CF9" w:rsidP="00F813F3">
            <w:pPr>
              <w:spacing w:line="240" w:lineRule="auto"/>
              <w:rPr>
                <w:sz w:val="20"/>
                <w:szCs w:val="20"/>
              </w:rPr>
            </w:pPr>
            <w:r w:rsidRPr="002513E9">
              <w:rPr>
                <w:sz w:val="20"/>
                <w:szCs w:val="20"/>
              </w:rPr>
              <w:t xml:space="preserve">    - Is consistent with conversation history.</w:t>
            </w:r>
          </w:p>
          <w:p w14:paraId="184710BC" w14:textId="77777777" w:rsidR="00C05CF9" w:rsidRPr="002513E9" w:rsidRDefault="00C05CF9" w:rsidP="00F813F3">
            <w:pPr>
              <w:spacing w:line="240" w:lineRule="auto"/>
              <w:rPr>
                <w:sz w:val="20"/>
                <w:szCs w:val="20"/>
              </w:rPr>
            </w:pPr>
            <w:r w:rsidRPr="002513E9">
              <w:rPr>
                <w:sz w:val="20"/>
                <w:szCs w:val="20"/>
              </w:rPr>
              <w:lastRenderedPageBreak/>
              <w:t xml:space="preserve">    - Does not fabricate missing details.</w:t>
            </w:r>
          </w:p>
          <w:p w14:paraId="7959B6F6" w14:textId="77777777" w:rsidR="00C05CF9" w:rsidRPr="002513E9" w:rsidRDefault="00C05CF9" w:rsidP="00F813F3">
            <w:pPr>
              <w:spacing w:line="240" w:lineRule="auto"/>
              <w:rPr>
                <w:sz w:val="20"/>
                <w:szCs w:val="20"/>
              </w:rPr>
            </w:pPr>
            <w:r w:rsidRPr="002513E9">
              <w:rPr>
                <w:sz w:val="20"/>
                <w:szCs w:val="20"/>
              </w:rPr>
              <w:t>Scoring guidance:</w:t>
            </w:r>
          </w:p>
          <w:p w14:paraId="01CD0431" w14:textId="77777777" w:rsidR="00C05CF9" w:rsidRPr="002513E9" w:rsidRDefault="00C05CF9" w:rsidP="00F813F3">
            <w:pPr>
              <w:spacing w:line="240" w:lineRule="auto"/>
              <w:rPr>
                <w:sz w:val="20"/>
                <w:szCs w:val="20"/>
              </w:rPr>
            </w:pPr>
            <w:r w:rsidRPr="002513E9">
              <w:rPr>
                <w:sz w:val="20"/>
                <w:szCs w:val="20"/>
              </w:rPr>
              <w:t xml:space="preserve">    - If any required item is missing or any sub-question is unanswered =&gt; FAIL.</w:t>
            </w:r>
          </w:p>
          <w:p w14:paraId="312672FD" w14:textId="77777777" w:rsidR="00C05CF9" w:rsidRPr="002513E9" w:rsidRDefault="00C05CF9" w:rsidP="00F813F3">
            <w:pPr>
              <w:spacing w:line="240" w:lineRule="auto"/>
              <w:rPr>
                <w:sz w:val="20"/>
                <w:szCs w:val="20"/>
              </w:rPr>
            </w:pPr>
            <w:r w:rsidRPr="002513E9">
              <w:rPr>
                <w:sz w:val="20"/>
                <w:szCs w:val="20"/>
              </w:rPr>
              <w:t xml:space="preserve">    - If response is relevant but incomplete =&gt; FAIL.</w:t>
            </w:r>
          </w:p>
          <w:p w14:paraId="2B162DAE" w14:textId="77777777" w:rsidR="00C05CF9" w:rsidRPr="002513E9" w:rsidRDefault="00C05CF9" w:rsidP="00F813F3">
            <w:pPr>
              <w:spacing w:line="240" w:lineRule="auto"/>
              <w:rPr>
                <w:sz w:val="20"/>
                <w:szCs w:val="20"/>
              </w:rPr>
            </w:pPr>
            <w:r w:rsidRPr="002513E9">
              <w:rPr>
                <w:sz w:val="20"/>
                <w:szCs w:val="20"/>
              </w:rPr>
              <w:t xml:space="preserve">    - Only complete, consistent, non-fabricated answers =&gt; PASS.</w:t>
            </w:r>
          </w:p>
        </w:tc>
      </w:tr>
      <w:tr w:rsidR="00DB63A9" w14:paraId="74AC03A6" w14:textId="77777777" w:rsidTr="00AC3F70">
        <w:tc>
          <w:tcPr>
            <w:tcW w:w="9360" w:type="dxa"/>
          </w:tcPr>
          <w:p w14:paraId="036D96E5" w14:textId="29C615F5" w:rsidR="00BC4B5B" w:rsidRDefault="00BC4B5B" w:rsidP="00BC4B5B">
            <w:pPr>
              <w:ind w:left="0"/>
            </w:pPr>
          </w:p>
          <w:p w14:paraId="3202D2AE" w14:textId="1072A1B3" w:rsidR="00AC3F70" w:rsidRDefault="00AC3F70" w:rsidP="00F813F3">
            <w:r>
              <w:t>Table A.</w:t>
            </w:r>
            <w:r w:rsidR="00FB6A1C">
              <w:t>4</w:t>
            </w:r>
            <w:r>
              <w:t xml:space="preserve"> Prompt for Code cohesion metric</w:t>
            </w:r>
          </w:p>
          <w:p w14:paraId="57E48415" w14:textId="0DFCB044" w:rsidR="00DB63A9" w:rsidRDefault="00DB63A9" w:rsidP="00F813F3">
            <w:r>
              <w:t>Code cohesion metric</w:t>
            </w:r>
          </w:p>
        </w:tc>
      </w:tr>
      <w:tr w:rsidR="00DB63A9" w14:paraId="2717F300" w14:textId="77777777" w:rsidTr="00AC3F70">
        <w:tc>
          <w:tcPr>
            <w:tcW w:w="9360" w:type="dxa"/>
          </w:tcPr>
          <w:p w14:paraId="0E0316C8" w14:textId="77777777" w:rsidR="008E4E9F" w:rsidRPr="008E4E9F" w:rsidRDefault="008E4E9F" w:rsidP="008E4E9F">
            <w:pPr>
              <w:spacing w:line="240" w:lineRule="auto"/>
              <w:rPr>
                <w:sz w:val="20"/>
                <w:szCs w:val="20"/>
              </w:rPr>
            </w:pPr>
            <w:r w:rsidRPr="008E4E9F">
              <w:rPr>
                <w:sz w:val="20"/>
                <w:szCs w:val="20"/>
              </w:rPr>
              <w:t xml:space="preserve">    Evaluate whether the assistant preserves and improves the user's original code appropriately.</w:t>
            </w:r>
          </w:p>
          <w:p w14:paraId="278DBC44" w14:textId="77777777" w:rsidR="008E4E9F" w:rsidRPr="008E4E9F" w:rsidRDefault="008E4E9F" w:rsidP="008E4E9F">
            <w:pPr>
              <w:spacing w:line="240" w:lineRule="auto"/>
              <w:rPr>
                <w:sz w:val="20"/>
                <w:szCs w:val="20"/>
              </w:rPr>
            </w:pPr>
          </w:p>
          <w:p w14:paraId="037C4CBB" w14:textId="77777777" w:rsidR="008E4E9F" w:rsidRPr="008E4E9F" w:rsidRDefault="008E4E9F" w:rsidP="008E4E9F">
            <w:pPr>
              <w:spacing w:line="240" w:lineRule="auto"/>
              <w:rPr>
                <w:sz w:val="20"/>
                <w:szCs w:val="20"/>
              </w:rPr>
            </w:pPr>
            <w:r w:rsidRPr="008E4E9F">
              <w:rPr>
                <w:sz w:val="20"/>
                <w:szCs w:val="20"/>
              </w:rPr>
              <w:t xml:space="preserve">    Scoring guide (0.0 to 1.0):</w:t>
            </w:r>
          </w:p>
          <w:p w14:paraId="5298551C" w14:textId="77777777" w:rsidR="008E4E9F" w:rsidRPr="008E4E9F" w:rsidRDefault="008E4E9F" w:rsidP="008E4E9F">
            <w:pPr>
              <w:spacing w:line="240" w:lineRule="auto"/>
              <w:rPr>
                <w:sz w:val="20"/>
                <w:szCs w:val="20"/>
              </w:rPr>
            </w:pPr>
            <w:r w:rsidRPr="008E4E9F">
              <w:rPr>
                <w:sz w:val="20"/>
                <w:szCs w:val="20"/>
              </w:rPr>
              <w:t xml:space="preserve">    - 1.0: Minimal, targeted edits; preserves original structure, logic flow, and naming; all changes directly address the user </w:t>
            </w:r>
            <w:proofErr w:type="spellStart"/>
            <w:r w:rsidRPr="008E4E9F">
              <w:rPr>
                <w:sz w:val="20"/>
                <w:szCs w:val="20"/>
              </w:rPr>
              <w:t>requ</w:t>
            </w:r>
            <w:proofErr w:type="spellEnd"/>
            <w:r w:rsidRPr="008E4E9F">
              <w:rPr>
                <w:sz w:val="20"/>
                <w:szCs w:val="20"/>
              </w:rPr>
              <w:t>&gt;</w:t>
            </w:r>
          </w:p>
          <w:p w14:paraId="3905EF56" w14:textId="77777777" w:rsidR="008E4E9F" w:rsidRPr="008E4E9F" w:rsidRDefault="008E4E9F" w:rsidP="008E4E9F">
            <w:pPr>
              <w:spacing w:line="240" w:lineRule="auto"/>
              <w:rPr>
                <w:sz w:val="20"/>
                <w:szCs w:val="20"/>
              </w:rPr>
            </w:pPr>
            <w:r w:rsidRPr="008E4E9F">
              <w:rPr>
                <w:sz w:val="20"/>
                <w:szCs w:val="20"/>
              </w:rPr>
              <w:t xml:space="preserve">    - 0.8: Mostly preserved; small unnecessary refactors but still clearly grounded in original code and request.</w:t>
            </w:r>
          </w:p>
          <w:p w14:paraId="33BB79C1" w14:textId="77777777" w:rsidR="008E4E9F" w:rsidRPr="008E4E9F" w:rsidRDefault="008E4E9F" w:rsidP="008E4E9F">
            <w:pPr>
              <w:spacing w:line="240" w:lineRule="auto"/>
              <w:rPr>
                <w:sz w:val="20"/>
                <w:szCs w:val="20"/>
              </w:rPr>
            </w:pPr>
            <w:r w:rsidRPr="008E4E9F">
              <w:rPr>
                <w:sz w:val="20"/>
                <w:szCs w:val="20"/>
              </w:rPr>
              <w:t xml:space="preserve">    - 0.6: Partial preservation; noticeable rewrites or renaming that were not strictly necessary.</w:t>
            </w:r>
          </w:p>
          <w:p w14:paraId="3A3AADD7" w14:textId="77777777" w:rsidR="008E4E9F" w:rsidRPr="008E4E9F" w:rsidRDefault="008E4E9F" w:rsidP="008E4E9F">
            <w:pPr>
              <w:spacing w:line="240" w:lineRule="auto"/>
              <w:rPr>
                <w:sz w:val="20"/>
                <w:szCs w:val="20"/>
              </w:rPr>
            </w:pPr>
            <w:r w:rsidRPr="008E4E9F">
              <w:rPr>
                <w:sz w:val="20"/>
                <w:szCs w:val="20"/>
              </w:rPr>
              <w:t xml:space="preserve">    - 0.4: Major rewrite with limited need; weak alignment with requested fix/improvement.</w:t>
            </w:r>
          </w:p>
          <w:p w14:paraId="782BEAF1" w14:textId="77777777" w:rsidR="008E4E9F" w:rsidRPr="008E4E9F" w:rsidRDefault="008E4E9F" w:rsidP="008E4E9F">
            <w:pPr>
              <w:spacing w:line="240" w:lineRule="auto"/>
              <w:rPr>
                <w:sz w:val="20"/>
                <w:szCs w:val="20"/>
              </w:rPr>
            </w:pPr>
            <w:r w:rsidRPr="008E4E9F">
              <w:rPr>
                <w:sz w:val="20"/>
                <w:szCs w:val="20"/>
              </w:rPr>
              <w:t xml:space="preserve">    - 0.0-0.2: Complete replacement or off-task response; ignores original code constraints.</w:t>
            </w:r>
          </w:p>
          <w:p w14:paraId="47E11796" w14:textId="77777777" w:rsidR="008E4E9F" w:rsidRPr="008E4E9F" w:rsidRDefault="008E4E9F" w:rsidP="008E4E9F">
            <w:pPr>
              <w:spacing w:line="240" w:lineRule="auto"/>
              <w:rPr>
                <w:sz w:val="20"/>
                <w:szCs w:val="20"/>
              </w:rPr>
            </w:pPr>
          </w:p>
          <w:p w14:paraId="2152AF09" w14:textId="77777777" w:rsidR="008E4E9F" w:rsidRPr="008E4E9F" w:rsidRDefault="008E4E9F" w:rsidP="008E4E9F">
            <w:pPr>
              <w:spacing w:line="240" w:lineRule="auto"/>
              <w:rPr>
                <w:sz w:val="20"/>
                <w:szCs w:val="20"/>
              </w:rPr>
            </w:pPr>
            <w:r w:rsidRPr="008E4E9F">
              <w:rPr>
                <w:sz w:val="20"/>
                <w:szCs w:val="20"/>
              </w:rPr>
              <w:t xml:space="preserve">    Rules:</w:t>
            </w:r>
          </w:p>
          <w:p w14:paraId="7C11A211" w14:textId="77777777" w:rsidR="008E4E9F" w:rsidRPr="008E4E9F" w:rsidRDefault="008E4E9F" w:rsidP="008E4E9F">
            <w:pPr>
              <w:spacing w:line="240" w:lineRule="auto"/>
              <w:rPr>
                <w:sz w:val="20"/>
                <w:szCs w:val="20"/>
              </w:rPr>
            </w:pPr>
            <w:r w:rsidRPr="008E4E9F">
              <w:rPr>
                <w:sz w:val="20"/>
                <w:szCs w:val="20"/>
              </w:rPr>
              <w:t xml:space="preserve">    1) Debug task: Prefer smallest possible fix. Penalize broad rewrites.</w:t>
            </w:r>
          </w:p>
          <w:p w14:paraId="4B83500D" w14:textId="77777777" w:rsidR="008E4E9F" w:rsidRPr="008E4E9F" w:rsidRDefault="008E4E9F" w:rsidP="008E4E9F">
            <w:pPr>
              <w:spacing w:line="240" w:lineRule="auto"/>
              <w:rPr>
                <w:sz w:val="20"/>
                <w:szCs w:val="20"/>
              </w:rPr>
            </w:pPr>
            <w:r w:rsidRPr="008E4E9F">
              <w:rPr>
                <w:sz w:val="20"/>
                <w:szCs w:val="20"/>
              </w:rPr>
              <w:t xml:space="preserve">    2) Improvement/refactor task: Improvements </w:t>
            </w:r>
            <w:proofErr w:type="gramStart"/>
            <w:r w:rsidRPr="008E4E9F">
              <w:rPr>
                <w:sz w:val="20"/>
                <w:szCs w:val="20"/>
              </w:rPr>
              <w:t>allowed, but</w:t>
            </w:r>
            <w:proofErr w:type="gramEnd"/>
            <w:r w:rsidRPr="008E4E9F">
              <w:rPr>
                <w:sz w:val="20"/>
                <w:szCs w:val="20"/>
              </w:rPr>
              <w:t xml:space="preserve"> must retain core behavior and traceability to original code.</w:t>
            </w:r>
          </w:p>
          <w:p w14:paraId="07A2CF87" w14:textId="77777777" w:rsidR="008E4E9F" w:rsidRPr="008E4E9F" w:rsidRDefault="008E4E9F" w:rsidP="008E4E9F">
            <w:pPr>
              <w:spacing w:line="240" w:lineRule="auto"/>
              <w:rPr>
                <w:sz w:val="20"/>
                <w:szCs w:val="20"/>
              </w:rPr>
            </w:pPr>
            <w:r w:rsidRPr="008E4E9F">
              <w:rPr>
                <w:sz w:val="20"/>
                <w:szCs w:val="20"/>
              </w:rPr>
              <w:t xml:space="preserve">    3) Preserve variable/function names unless change is required for correctness, clarity, or API compatibility.</w:t>
            </w:r>
          </w:p>
          <w:p w14:paraId="0C00287E" w14:textId="77777777" w:rsidR="008E4E9F" w:rsidRPr="008E4E9F" w:rsidRDefault="008E4E9F" w:rsidP="008E4E9F">
            <w:pPr>
              <w:spacing w:line="240" w:lineRule="auto"/>
              <w:rPr>
                <w:sz w:val="20"/>
                <w:szCs w:val="20"/>
              </w:rPr>
            </w:pPr>
            <w:r w:rsidRPr="008E4E9F">
              <w:rPr>
                <w:sz w:val="20"/>
                <w:szCs w:val="20"/>
              </w:rPr>
              <w:t xml:space="preserve">    4) Any introduced logic must be necessary and relevant to the user request.</w:t>
            </w:r>
          </w:p>
          <w:p w14:paraId="37CF4F0A" w14:textId="7D1E10F5" w:rsidR="00DB63A9" w:rsidRDefault="008E4E9F" w:rsidP="008E4E9F">
            <w:pPr>
              <w:spacing w:line="240" w:lineRule="auto"/>
            </w:pPr>
            <w:r w:rsidRPr="008E4E9F">
              <w:rPr>
                <w:sz w:val="20"/>
                <w:szCs w:val="20"/>
              </w:rPr>
              <w:t xml:space="preserve">    5) Penalize changes that alter expected behavior without justification.</w:t>
            </w:r>
          </w:p>
        </w:tc>
      </w:tr>
    </w:tbl>
    <w:p w14:paraId="70E4F5BF" w14:textId="4A7B1C02" w:rsidR="006517DD" w:rsidRDefault="006517DD" w:rsidP="00136BA0">
      <w:pPr>
        <w:ind w:firstLine="0"/>
      </w:pPr>
    </w:p>
    <w:p w14:paraId="59B7DD18" w14:textId="77777777" w:rsidR="00730067" w:rsidRPr="00DB63A9" w:rsidRDefault="00730067" w:rsidP="00136BA0">
      <w:pPr>
        <w:ind w:firstLine="0"/>
      </w:pPr>
      <w:r>
        <w:lastRenderedPageBreak/>
        <w:t>Table A.5 Prompt for cropping-coding</w:t>
      </w:r>
    </w:p>
    <w:tbl>
      <w:tblPr>
        <w:tblStyle w:val="MLAresearchpapertable"/>
        <w:tblW w:w="0" w:type="auto"/>
        <w:tblLook w:val="04A0" w:firstRow="1" w:lastRow="0" w:firstColumn="1" w:lastColumn="0" w:noHBand="0" w:noVBand="1"/>
      </w:tblPr>
      <w:tblGrid>
        <w:gridCol w:w="9360"/>
      </w:tblGrid>
      <w:tr w:rsidR="00730067" w14:paraId="6EA9018D" w14:textId="77777777" w:rsidTr="00730067">
        <w:trPr>
          <w:cnfStyle w:val="100000000000" w:firstRow="1" w:lastRow="0" w:firstColumn="0" w:lastColumn="0" w:oddVBand="0" w:evenVBand="0" w:oddHBand="0" w:evenHBand="0" w:firstRowFirstColumn="0" w:firstRowLastColumn="0" w:lastRowFirstColumn="0" w:lastRowLastColumn="0"/>
        </w:trPr>
        <w:tc>
          <w:tcPr>
            <w:tcW w:w="9360" w:type="dxa"/>
          </w:tcPr>
          <w:p w14:paraId="73BB2C8D" w14:textId="7E384B09" w:rsidR="00730067" w:rsidRDefault="005D41A4" w:rsidP="00136BA0">
            <w:r>
              <w:t>Prompt for cropping for coding question</w:t>
            </w:r>
          </w:p>
        </w:tc>
      </w:tr>
      <w:tr w:rsidR="00730067" w14:paraId="6A5A2113" w14:textId="77777777" w:rsidTr="00730067">
        <w:tc>
          <w:tcPr>
            <w:tcW w:w="9360" w:type="dxa"/>
          </w:tcPr>
          <w:p w14:paraId="5657A088" w14:textId="77777777" w:rsidR="00851833" w:rsidRPr="00851833" w:rsidRDefault="00851833" w:rsidP="00851833">
            <w:pPr>
              <w:rPr>
                <w:sz w:val="20"/>
                <w:szCs w:val="20"/>
              </w:rPr>
            </w:pPr>
            <w:r w:rsidRPr="00851833">
              <w:rPr>
                <w:sz w:val="20"/>
                <w:szCs w:val="20"/>
              </w:rPr>
              <w:t>From the provided question and answer, extract only user purpose, useful information and code snippets for future conversation.</w:t>
            </w:r>
          </w:p>
          <w:p w14:paraId="393BC7F2" w14:textId="77777777" w:rsidR="00851833" w:rsidRPr="00851833" w:rsidRDefault="00851833" w:rsidP="00851833">
            <w:pPr>
              <w:rPr>
                <w:sz w:val="20"/>
                <w:szCs w:val="20"/>
              </w:rPr>
            </w:pPr>
            <w:r w:rsidRPr="00851833">
              <w:rPr>
                <w:sz w:val="20"/>
                <w:szCs w:val="20"/>
              </w:rPr>
              <w:t>Remove explanations and commentary.</w:t>
            </w:r>
          </w:p>
          <w:p w14:paraId="64AD6074" w14:textId="13C634B9" w:rsidR="00730067" w:rsidRDefault="00851833" w:rsidP="00851833">
            <w:r w:rsidRPr="00851833">
              <w:rPr>
                <w:sz w:val="20"/>
                <w:szCs w:val="20"/>
              </w:rPr>
              <w:t>Especially focus on the user provided code and information</w:t>
            </w:r>
          </w:p>
        </w:tc>
      </w:tr>
    </w:tbl>
    <w:p w14:paraId="0FBC8F91" w14:textId="3614DEE6" w:rsidR="00730067" w:rsidRDefault="00730067" w:rsidP="00136BA0">
      <w:pPr>
        <w:ind w:firstLine="0"/>
      </w:pPr>
    </w:p>
    <w:p w14:paraId="27074CE1" w14:textId="77777777" w:rsidR="002845DE" w:rsidRDefault="002845DE" w:rsidP="00136BA0">
      <w:pPr>
        <w:ind w:firstLine="0"/>
      </w:pPr>
    </w:p>
    <w:p w14:paraId="23795C0F" w14:textId="54D13E3C" w:rsidR="002845DE" w:rsidRDefault="002845DE" w:rsidP="002845DE">
      <w:pPr>
        <w:ind w:firstLine="0"/>
      </w:pPr>
      <w:r>
        <w:t xml:space="preserve">Division of </w:t>
      </w:r>
      <w:r>
        <w:t>labor</w:t>
      </w:r>
    </w:p>
    <w:p w14:paraId="01CD5EDB" w14:textId="77777777" w:rsidR="002845DE" w:rsidRDefault="002845DE" w:rsidP="002845DE">
      <w:pPr>
        <w:ind w:firstLine="0"/>
      </w:pPr>
      <w:r>
        <w:t>Context Rot: Li Pok Yin</w:t>
      </w:r>
    </w:p>
    <w:p w14:paraId="3EBC9BE6" w14:textId="64FEAFC8" w:rsidR="002845DE" w:rsidRDefault="002845DE" w:rsidP="002845DE">
      <w:pPr>
        <w:ind w:firstLine="0"/>
      </w:pPr>
      <w:r>
        <w:t>R</w:t>
      </w:r>
      <w:r w:rsidR="0084406C">
        <w:t>AG</w:t>
      </w:r>
      <w:r>
        <w:t xml:space="preserve"> – latency aware utility function: Cheung Chung Tin</w:t>
      </w:r>
    </w:p>
    <w:p w14:paraId="5B45A001" w14:textId="19AA8AD0" w:rsidR="002845DE" w:rsidRPr="002845DE" w:rsidRDefault="002845DE" w:rsidP="00136BA0">
      <w:pPr>
        <w:ind w:firstLine="0"/>
      </w:pPr>
      <w:r>
        <w:t>Integration of Rag and Context Rot</w:t>
      </w:r>
      <w:r w:rsidR="0084406C">
        <w:t xml:space="preserve"> </w:t>
      </w:r>
      <w:r>
        <w:t>(Approach for troubleshooting copilot): together</w:t>
      </w:r>
    </w:p>
    <w:p w14:paraId="51F94A20" w14:textId="77777777" w:rsidR="002845DE" w:rsidRDefault="002845DE" w:rsidP="00136BA0">
      <w:pPr>
        <w:ind w:firstLine="0"/>
      </w:pPr>
    </w:p>
    <w:p w14:paraId="2DECABB2" w14:textId="77777777" w:rsidR="002845DE" w:rsidRDefault="002845DE" w:rsidP="00136BA0">
      <w:pPr>
        <w:ind w:firstLine="0"/>
      </w:pPr>
    </w:p>
    <w:p w14:paraId="3379E2A9" w14:textId="77777777" w:rsidR="002845DE" w:rsidRDefault="002845DE" w:rsidP="00136BA0">
      <w:pPr>
        <w:ind w:firstLine="0"/>
      </w:pPr>
    </w:p>
    <w:p w14:paraId="22BC4DAF" w14:textId="77777777" w:rsidR="002845DE" w:rsidRDefault="002845DE" w:rsidP="00136BA0">
      <w:pPr>
        <w:ind w:firstLine="0"/>
      </w:pPr>
    </w:p>
    <w:p w14:paraId="001A6F7B" w14:textId="77777777" w:rsidR="002845DE" w:rsidRDefault="002845DE" w:rsidP="00136BA0">
      <w:pPr>
        <w:ind w:firstLine="0"/>
      </w:pPr>
    </w:p>
    <w:p w14:paraId="7E0B7899" w14:textId="77777777" w:rsidR="002845DE" w:rsidRDefault="002845DE" w:rsidP="00136BA0">
      <w:pPr>
        <w:ind w:firstLine="0"/>
      </w:pPr>
    </w:p>
    <w:p w14:paraId="44463B00" w14:textId="77777777" w:rsidR="002845DE" w:rsidRDefault="002845DE" w:rsidP="00136BA0">
      <w:pPr>
        <w:ind w:firstLine="0"/>
      </w:pPr>
    </w:p>
    <w:p w14:paraId="4FB01E10" w14:textId="77777777" w:rsidR="002845DE" w:rsidRDefault="002845DE" w:rsidP="00136BA0">
      <w:pPr>
        <w:ind w:firstLine="0"/>
      </w:pPr>
    </w:p>
    <w:p w14:paraId="2D93DC8A" w14:textId="77777777" w:rsidR="002845DE" w:rsidRDefault="002845DE" w:rsidP="00136BA0">
      <w:pPr>
        <w:ind w:firstLine="0"/>
      </w:pPr>
    </w:p>
    <w:p w14:paraId="033673F1" w14:textId="77777777" w:rsidR="002845DE" w:rsidRPr="00DB63A9" w:rsidRDefault="002845DE" w:rsidP="00136BA0">
      <w:pPr>
        <w:ind w:firstLine="0"/>
      </w:pPr>
    </w:p>
    <w:sdt>
      <w:sdtPr>
        <w:id w:val="-1426488804"/>
        <w:docPartObj>
          <w:docPartGallery w:val="Bibliographies"/>
          <w:docPartUnique/>
        </w:docPartObj>
      </w:sdtPr>
      <w:sdtEndPr/>
      <w:sdtContent>
        <w:p w14:paraId="35635F71" w14:textId="77777777" w:rsidR="00080C97" w:rsidRDefault="00EC2FE4" w:rsidP="00FC5730">
          <w:pPr>
            <w:ind w:firstLine="0"/>
          </w:pPr>
          <w:r>
            <w:t>Works Cited</w:t>
          </w:r>
        </w:p>
        <w:p w14:paraId="283D7C3C" w14:textId="4C25BEBF" w:rsidR="00A50045" w:rsidRDefault="000F2E09" w:rsidP="000F2E09">
          <w:r w:rsidRPr="000F2E09">
            <w:t xml:space="preserve">Aggarwal, T., Singh, S., Awasthi, A., Kanade, A., &amp; Natarajan, N. (2025, October). </w:t>
          </w:r>
          <w:proofErr w:type="spellStart"/>
          <w:r w:rsidRPr="000F2E09">
            <w:t>Nextcoder</w:t>
          </w:r>
          <w:proofErr w:type="spellEnd"/>
          <w:r w:rsidRPr="000F2E09">
            <w:t>: Robust adaptation of code LMs to diverse code edits. In </w:t>
          </w:r>
          <w:r w:rsidRPr="000F2E09">
            <w:rPr>
              <w:i/>
              <w:iCs/>
            </w:rPr>
            <w:t>Forty-second International Conference on Machine Learning</w:t>
          </w:r>
          <w:r w:rsidRPr="000F2E09">
            <w:t>.</w:t>
          </w:r>
        </w:p>
        <w:p w14:paraId="22DF2E08" w14:textId="77777777" w:rsidR="001714D2" w:rsidRDefault="001714D2">
          <w:r w:rsidRPr="001714D2">
            <w:t>Brown, T., Mann, B., Ryder, N., Subbiah, M., Kaplan, J. D., Dhariwal, P., ... &amp; Amodei, D. (2020). Language models are few-shot learners. </w:t>
          </w:r>
          <w:r w:rsidRPr="001714D2">
            <w:rPr>
              <w:i/>
              <w:iCs/>
            </w:rPr>
            <w:t>Advances in neural information processing systems</w:t>
          </w:r>
          <w:r w:rsidRPr="001714D2">
            <w:t>, </w:t>
          </w:r>
          <w:r w:rsidRPr="001714D2">
            <w:rPr>
              <w:i/>
              <w:iCs/>
            </w:rPr>
            <w:t>33</w:t>
          </w:r>
          <w:r w:rsidRPr="001714D2">
            <w:t>, 1877-1901.</w:t>
          </w:r>
        </w:p>
        <w:p w14:paraId="1FC41AC1" w14:textId="2355B081" w:rsidR="00221C99" w:rsidRDefault="00221C99">
          <w:r w:rsidRPr="00221C99">
            <w:t>Devlin, J., Chang, M. W., Lee, K., &amp; Toutanova, K. (2019, June). Bert: Pre-</w:t>
          </w:r>
          <w:proofErr w:type="gramStart"/>
          <w:r w:rsidRPr="00221C99">
            <w:t>training of</w:t>
          </w:r>
          <w:proofErr w:type="gramEnd"/>
          <w:r w:rsidRPr="00221C99">
            <w:t xml:space="preserve"> deep bidirectional transformers for language understanding. In </w:t>
          </w:r>
          <w:r w:rsidRPr="00221C99">
            <w:rPr>
              <w:i/>
              <w:iCs/>
            </w:rPr>
            <w:t>Proceedings of the 2019 conference of the North American chapter of the association for computational linguistics: human language technologies, volume 1 (long and short papers)</w:t>
          </w:r>
          <w:r w:rsidRPr="00221C99">
            <w:t> (pp. 4171-4186).</w:t>
          </w:r>
        </w:p>
        <w:p w14:paraId="318599E7" w14:textId="77777777" w:rsidR="008B4025" w:rsidRPr="008B4025" w:rsidRDefault="008B4025" w:rsidP="008B4025">
          <w:r w:rsidRPr="008B4025">
            <w:rPr>
              <w:i/>
              <w:iCs/>
            </w:rPr>
            <w:t>meta-</w:t>
          </w:r>
          <w:proofErr w:type="gramStart"/>
          <w:r w:rsidRPr="008B4025">
            <w:rPr>
              <w:i/>
              <w:iCs/>
            </w:rPr>
            <w:t>llama</w:t>
          </w:r>
          <w:proofErr w:type="gramEnd"/>
          <w:r w:rsidRPr="008B4025">
            <w:rPr>
              <w:i/>
              <w:iCs/>
            </w:rPr>
            <w:t>/Llama-4-Scout-17B-16E · Hugging Face</w:t>
          </w:r>
          <w:r w:rsidRPr="008B4025">
            <w:t>. (2025, April 29). https://huggingface.co/meta-llama/Llama-4-Scout-17B-16E</w:t>
          </w:r>
        </w:p>
        <w:p w14:paraId="46B208A1" w14:textId="3BD05218" w:rsidR="008B4025" w:rsidRPr="008B4025" w:rsidRDefault="00CB2368">
          <w:r w:rsidRPr="00CB2368">
            <w:t xml:space="preserve">Radford, A., Narasimhan, K., Salimans, T., &amp; </w:t>
          </w:r>
          <w:proofErr w:type="spellStart"/>
          <w:r w:rsidRPr="00CB2368">
            <w:t>Sutskever</w:t>
          </w:r>
          <w:proofErr w:type="spellEnd"/>
          <w:r w:rsidRPr="00CB2368">
            <w:t>, I. (2018). Improving language understanding by generative pre-training.</w:t>
          </w:r>
        </w:p>
        <w:p w14:paraId="361BF08C" w14:textId="56B97282" w:rsidR="008B50D0" w:rsidRDefault="008B50D0">
          <w:r w:rsidRPr="008B50D0">
            <w:t>Team, G., Georgiev, P., Lei, V. I., Burnell, R., Bai, L., Gulati, A., ... &amp; Batsaikhan, B. O. (2024). Gemini 1.5: Unlocking multimodal understanding across millions of tokens of context. </w:t>
          </w:r>
          <w:proofErr w:type="spellStart"/>
          <w:r w:rsidRPr="008B50D0">
            <w:rPr>
              <w:i/>
              <w:iCs/>
            </w:rPr>
            <w:t>arXiv</w:t>
          </w:r>
          <w:proofErr w:type="spellEnd"/>
          <w:r w:rsidRPr="008B50D0">
            <w:rPr>
              <w:i/>
              <w:iCs/>
            </w:rPr>
            <w:t xml:space="preserve"> preprint arXiv:2403.05530</w:t>
          </w:r>
          <w:r w:rsidRPr="008B50D0">
            <w:t>.</w:t>
          </w:r>
        </w:p>
        <w:p w14:paraId="152D66BC" w14:textId="77777777" w:rsidR="007F69D8" w:rsidRDefault="00397788">
          <w:r w:rsidRPr="00397788">
            <w:t xml:space="preserve">Hong, K., Troynikov, A., &amp; Huber, J. (2025). Context rot: How increasing input tokens impacts </w:t>
          </w:r>
          <w:proofErr w:type="spellStart"/>
          <w:r w:rsidRPr="00397788">
            <w:t>llm</w:t>
          </w:r>
          <w:proofErr w:type="spellEnd"/>
          <w:r w:rsidRPr="00397788">
            <w:t xml:space="preserve"> performance. </w:t>
          </w:r>
          <w:r w:rsidRPr="00397788">
            <w:rPr>
              <w:i/>
              <w:iCs/>
            </w:rPr>
            <w:t xml:space="preserve">URL https://research. </w:t>
          </w:r>
          <w:proofErr w:type="spellStart"/>
          <w:r w:rsidRPr="00397788">
            <w:rPr>
              <w:i/>
              <w:iCs/>
            </w:rPr>
            <w:t>trychroma</w:t>
          </w:r>
          <w:proofErr w:type="spellEnd"/>
          <w:r w:rsidRPr="00397788">
            <w:rPr>
              <w:i/>
              <w:iCs/>
            </w:rPr>
            <w:t xml:space="preserve">. com/context-rot, retrieved </w:t>
          </w:r>
          <w:proofErr w:type="gramStart"/>
          <w:r w:rsidRPr="00397788">
            <w:rPr>
              <w:i/>
              <w:iCs/>
            </w:rPr>
            <w:t>October</w:t>
          </w:r>
          <w:r w:rsidRPr="00397788">
            <w:t>,</w:t>
          </w:r>
          <w:proofErr w:type="gramEnd"/>
          <w:r w:rsidRPr="00397788">
            <w:t> </w:t>
          </w:r>
          <w:r w:rsidRPr="00397788">
            <w:rPr>
              <w:i/>
              <w:iCs/>
            </w:rPr>
            <w:t>20</w:t>
          </w:r>
          <w:r w:rsidRPr="00397788">
            <w:t>, 2025.</w:t>
          </w:r>
        </w:p>
        <w:p w14:paraId="506B4E2F" w14:textId="19FF1CE0" w:rsidR="00080C97" w:rsidRPr="007F69D8" w:rsidRDefault="007F69D8">
          <w:proofErr w:type="spellStart"/>
          <w:r w:rsidRPr="007F69D8">
            <w:lastRenderedPageBreak/>
            <w:t>Papineni</w:t>
          </w:r>
          <w:proofErr w:type="spellEnd"/>
          <w:r w:rsidRPr="007F69D8">
            <w:t xml:space="preserve">, K., </w:t>
          </w:r>
          <w:proofErr w:type="spellStart"/>
          <w:r w:rsidRPr="007F69D8">
            <w:t>Roukos</w:t>
          </w:r>
          <w:proofErr w:type="spellEnd"/>
          <w:r w:rsidRPr="007F69D8">
            <w:t>, S., Ward, T., &amp; Zhu, W. J. (2002, July). Bleu: a method for automatic evaluation of machine translation. In Proceedings of the 40th annual meeting of the Association for Computational Linguistics (pp. 311-318).</w:t>
          </w:r>
        </w:p>
      </w:sdtContent>
    </w:sdt>
    <w:p w14:paraId="1B4900D2" w14:textId="301D180B" w:rsidR="002B7CC1" w:rsidRDefault="002B7CC1">
      <w:r w:rsidRPr="002B7CC1">
        <w:t>Wang, Q., Fu, Y., Cao, Y., Wang, S., Tian, Z., &amp; Ding, L. (2025). Recursively summarizing enables long-term dialogue memory in large language models. </w:t>
      </w:r>
      <w:r w:rsidRPr="002B7CC1">
        <w:rPr>
          <w:i/>
          <w:iCs/>
        </w:rPr>
        <w:t>Neurocomputing</w:t>
      </w:r>
      <w:r w:rsidRPr="002B7CC1">
        <w:t>, </w:t>
      </w:r>
      <w:r w:rsidRPr="002B7CC1">
        <w:rPr>
          <w:i/>
          <w:iCs/>
        </w:rPr>
        <w:t>639</w:t>
      </w:r>
      <w:r w:rsidRPr="002B7CC1">
        <w:t>, 130193.</w:t>
      </w:r>
    </w:p>
    <w:p w14:paraId="06D28630" w14:textId="0A52DBF8" w:rsidR="0021541D" w:rsidRDefault="0021541D">
      <w:r w:rsidRPr="0021541D">
        <w:t xml:space="preserve">Wu, Q., Lan, Z., Qian, K., Gu, J., </w:t>
      </w:r>
      <w:proofErr w:type="spellStart"/>
      <w:r w:rsidRPr="0021541D">
        <w:t>Geramifard</w:t>
      </w:r>
      <w:proofErr w:type="spellEnd"/>
      <w:r w:rsidRPr="0021541D">
        <w:t xml:space="preserve">, A., Yu, Z., 2022. </w:t>
      </w:r>
      <w:proofErr w:type="spellStart"/>
      <w:r w:rsidRPr="0021541D">
        <w:t>Memformer</w:t>
      </w:r>
      <w:proofErr w:type="spellEnd"/>
      <w:r w:rsidRPr="0021541D">
        <w:t>: A memory-augmented transformer for sequence modeling, in: Findings of the Annual Meeting of the Association for Computational Linguistics.</w:t>
      </w:r>
    </w:p>
    <w:p w14:paraId="58A667F2" w14:textId="4FE7CCA6" w:rsidR="00F60B22" w:rsidRDefault="00F60B22">
      <w:r w:rsidRPr="00F60B22">
        <w:t xml:space="preserve">Vaswani, A., </w:t>
      </w:r>
      <w:proofErr w:type="spellStart"/>
      <w:r w:rsidRPr="00F60B22">
        <w:t>Shazeer</w:t>
      </w:r>
      <w:proofErr w:type="spellEnd"/>
      <w:r w:rsidRPr="00F60B22">
        <w:t xml:space="preserve">, N., Parmar, N., </w:t>
      </w:r>
      <w:proofErr w:type="spellStart"/>
      <w:r w:rsidRPr="00F60B22">
        <w:t>Uszkoreit</w:t>
      </w:r>
      <w:proofErr w:type="spellEnd"/>
      <w:r w:rsidRPr="00F60B22">
        <w:t xml:space="preserve">, J., Jones, L., Gomez, A. N., ... &amp; </w:t>
      </w:r>
      <w:proofErr w:type="spellStart"/>
      <w:r w:rsidRPr="00F60B22">
        <w:t>Polosukhin</w:t>
      </w:r>
      <w:proofErr w:type="spellEnd"/>
      <w:r w:rsidRPr="00F60B22">
        <w:t>, I. (2017). Attention is all you need. </w:t>
      </w:r>
      <w:r w:rsidRPr="00F60B22">
        <w:rPr>
          <w:i/>
          <w:iCs/>
        </w:rPr>
        <w:t>Advances in neural information processing systems</w:t>
      </w:r>
      <w:r w:rsidRPr="00F60B22">
        <w:t>, </w:t>
      </w:r>
      <w:r w:rsidRPr="00F60B22">
        <w:rPr>
          <w:i/>
          <w:iCs/>
        </w:rPr>
        <w:t>30</w:t>
      </w:r>
      <w:r w:rsidRPr="00F60B22">
        <w:t>.</w:t>
      </w:r>
    </w:p>
    <w:p w14:paraId="7D4F1CA8" w14:textId="7AEEC12E" w:rsidR="00CF322B" w:rsidRDefault="00CF322B">
      <w:r w:rsidRPr="00CF322B">
        <w:t xml:space="preserve">Yang, A., Yu, B., </w:t>
      </w:r>
      <w:proofErr w:type="spellStart"/>
      <w:r w:rsidRPr="00CF322B">
        <w:t>Li,</w:t>
      </w:r>
      <w:proofErr w:type="spellEnd"/>
      <w:r w:rsidRPr="00CF322B">
        <w:t xml:space="preserve"> C., Liu, D., Huang, F., et al. (2025). Qwen2.5-1M Technical Report. </w:t>
      </w:r>
      <w:proofErr w:type="spellStart"/>
      <w:r w:rsidRPr="00CF322B">
        <w:t>arXiv</w:t>
      </w:r>
      <w:proofErr w:type="spellEnd"/>
      <w:r w:rsidRPr="00CF322B">
        <w:t xml:space="preserve"> preprint arXiv:2501.15383.</w:t>
      </w:r>
    </w:p>
    <w:p w14:paraId="197C006A" w14:textId="3F70D747" w:rsidR="005D34D7" w:rsidRDefault="005D34D7">
      <w:r w:rsidRPr="005D34D7">
        <w:t xml:space="preserve">Zhang, T., Kishore, V., Wu, F., Weinberger, K. Q., &amp; Artzi, Y. (2019). </w:t>
      </w:r>
      <w:proofErr w:type="spellStart"/>
      <w:r w:rsidRPr="005D34D7">
        <w:t>Bertscore</w:t>
      </w:r>
      <w:proofErr w:type="spellEnd"/>
      <w:r w:rsidRPr="005D34D7">
        <w:t xml:space="preserve">: Evaluating text generation with </w:t>
      </w:r>
      <w:proofErr w:type="spellStart"/>
      <w:r w:rsidRPr="005D34D7">
        <w:t>bert</w:t>
      </w:r>
      <w:proofErr w:type="spellEnd"/>
      <w:r w:rsidRPr="005D34D7">
        <w:t>. </w:t>
      </w:r>
      <w:proofErr w:type="spellStart"/>
      <w:r w:rsidRPr="005D34D7">
        <w:rPr>
          <w:i/>
          <w:iCs/>
        </w:rPr>
        <w:t>arXiv</w:t>
      </w:r>
      <w:proofErr w:type="spellEnd"/>
      <w:r w:rsidRPr="005D34D7">
        <w:rPr>
          <w:i/>
          <w:iCs/>
        </w:rPr>
        <w:t xml:space="preserve"> preprint arXiv:1904.09675</w:t>
      </w:r>
      <w:r w:rsidRPr="005D34D7">
        <w:t>.</w:t>
      </w:r>
    </w:p>
    <w:p w14:paraId="4370256D" w14:textId="3AAC7DB8" w:rsidR="00573F9B" w:rsidRDefault="00573F9B">
      <w:r w:rsidRPr="00573F9B">
        <w:t xml:space="preserve">Zhang, T., Liu, Y., </w:t>
      </w:r>
      <w:proofErr w:type="spellStart"/>
      <w:r w:rsidRPr="00573F9B">
        <w:t>Li,</w:t>
      </w:r>
      <w:proofErr w:type="spellEnd"/>
      <w:r w:rsidRPr="00573F9B">
        <w:t xml:space="preserve"> B., Zeng, Z., Wang, P., You, Y., Miao, C., Cui, L., 2022. History-aware hierarchical </w:t>
      </w:r>
      <w:proofErr w:type="gramStart"/>
      <w:r w:rsidRPr="00573F9B">
        <w:t>transformer</w:t>
      </w:r>
      <w:proofErr w:type="gramEnd"/>
      <w:r w:rsidRPr="00573F9B">
        <w:t xml:space="preserve"> for multi-session open-domain dialogue system, in: Findings of the Conference on Empirical Methods in Natural Language Processing.</w:t>
      </w:r>
    </w:p>
    <w:p w14:paraId="5EE68438" w14:textId="4826F18D" w:rsidR="00BE2B47" w:rsidRDefault="00BE2B47">
      <w:r w:rsidRPr="00BE2B47">
        <w:t xml:space="preserve">Zheng, L., Chiang, W. L., Sheng, Y., Zhuang, S., Wu, Z., Zhuang, Y., ... &amp; Stoica, I. (2023). Judging </w:t>
      </w:r>
      <w:proofErr w:type="spellStart"/>
      <w:r w:rsidRPr="00BE2B47">
        <w:t>llm</w:t>
      </w:r>
      <w:proofErr w:type="spellEnd"/>
      <w:r w:rsidRPr="00BE2B47">
        <w:t>-as-a-judge with mt-bench and chatbot arena. </w:t>
      </w:r>
      <w:r w:rsidRPr="00BE2B47">
        <w:rPr>
          <w:i/>
          <w:iCs/>
        </w:rPr>
        <w:t>Advances in neural information processing systems</w:t>
      </w:r>
      <w:r w:rsidRPr="00BE2B47">
        <w:t>, </w:t>
      </w:r>
      <w:r w:rsidRPr="00BE2B47">
        <w:rPr>
          <w:i/>
          <w:iCs/>
        </w:rPr>
        <w:t>36</w:t>
      </w:r>
      <w:r w:rsidRPr="00BE2B47">
        <w:t>, 46595-46623.</w:t>
      </w:r>
    </w:p>
    <w:p w14:paraId="413D35BF" w14:textId="77777777" w:rsidR="00F42D4B" w:rsidRDefault="00F42D4B"/>
    <w:sectPr w:rsidR="00F42D4B">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0528A" w14:textId="77777777" w:rsidR="00E54F7F" w:rsidRDefault="00E54F7F">
      <w:pPr>
        <w:spacing w:line="240" w:lineRule="auto"/>
      </w:pPr>
      <w:r>
        <w:separator/>
      </w:r>
    </w:p>
  </w:endnote>
  <w:endnote w:type="continuationSeparator" w:id="0">
    <w:p w14:paraId="3BF8591B" w14:textId="77777777" w:rsidR="00E54F7F" w:rsidRDefault="00E54F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03080" w14:textId="77777777" w:rsidR="00E54F7F" w:rsidRDefault="00E54F7F">
      <w:pPr>
        <w:spacing w:line="240" w:lineRule="auto"/>
      </w:pPr>
      <w:r>
        <w:separator/>
      </w:r>
    </w:p>
  </w:footnote>
  <w:footnote w:type="continuationSeparator" w:id="0">
    <w:p w14:paraId="076C9CD6" w14:textId="77777777" w:rsidR="00E54F7F" w:rsidRDefault="00E54F7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5A2F4B"/>
    <w:multiLevelType w:val="multilevel"/>
    <w:tmpl w:val="D12650EA"/>
    <w:lvl w:ilvl="0">
      <w:start w:val="6"/>
      <w:numFmt w:val="decimal"/>
      <w:lvlText w:val="%1."/>
      <w:lvlJc w:val="left"/>
      <w:pPr>
        <w:ind w:left="360" w:hanging="360"/>
      </w:pPr>
      <w:rPr>
        <w:rFonts w:hint="default"/>
      </w:rPr>
    </w:lvl>
    <w:lvl w:ilvl="1">
      <w:start w:val="1"/>
      <w:numFmt w:val="decimal"/>
      <w:isLgl/>
      <w:lvlText w:val="%1.%2"/>
      <w:lvlJc w:val="left"/>
      <w:pPr>
        <w:ind w:left="840" w:hanging="360"/>
      </w:pPr>
      <w:rPr>
        <w:rFonts w:hint="default"/>
      </w:rPr>
    </w:lvl>
    <w:lvl w:ilvl="2">
      <w:start w:val="1"/>
      <w:numFmt w:val="decimal"/>
      <w:isLgl/>
      <w:lvlText w:val="%1.%2.%3"/>
      <w:lvlJc w:val="left"/>
      <w:pPr>
        <w:ind w:left="168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3000" w:hanging="1080"/>
      </w:pPr>
      <w:rPr>
        <w:rFonts w:hint="default"/>
      </w:rPr>
    </w:lvl>
    <w:lvl w:ilvl="5">
      <w:start w:val="1"/>
      <w:numFmt w:val="decimal"/>
      <w:isLgl/>
      <w:lvlText w:val="%1.%2.%3.%4.%5.%6"/>
      <w:lvlJc w:val="left"/>
      <w:pPr>
        <w:ind w:left="348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800" w:hanging="1440"/>
      </w:pPr>
      <w:rPr>
        <w:rFonts w:hint="default"/>
      </w:rPr>
    </w:lvl>
    <w:lvl w:ilvl="8">
      <w:start w:val="1"/>
      <w:numFmt w:val="decimal"/>
      <w:isLgl/>
      <w:lvlText w:val="%1.%2.%3.%4.%5.%6.%7.%8.%9"/>
      <w:lvlJc w:val="left"/>
      <w:pPr>
        <w:ind w:left="5640" w:hanging="1800"/>
      </w:pPr>
      <w:rPr>
        <w:rFonts w:hint="default"/>
      </w:rPr>
    </w:lvl>
  </w:abstractNum>
  <w:abstractNum w:abstractNumId="11" w15:restartNumberingAfterBreak="0">
    <w:nsid w:val="141521D5"/>
    <w:multiLevelType w:val="multilevel"/>
    <w:tmpl w:val="5BAE90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C65D54"/>
    <w:multiLevelType w:val="hybridMultilevel"/>
    <w:tmpl w:val="65C2255A"/>
    <w:lvl w:ilvl="0" w:tplc="A55C290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DDA6854"/>
    <w:multiLevelType w:val="multilevel"/>
    <w:tmpl w:val="675CAE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024EEA"/>
    <w:multiLevelType w:val="hybridMultilevel"/>
    <w:tmpl w:val="3D06942C"/>
    <w:lvl w:ilvl="0" w:tplc="4C1AF3F2">
      <w:start w:val="6"/>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9560C8D"/>
    <w:multiLevelType w:val="multilevel"/>
    <w:tmpl w:val="83166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E74E94"/>
    <w:multiLevelType w:val="multilevel"/>
    <w:tmpl w:val="A7CCE1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500B64"/>
    <w:multiLevelType w:val="multilevel"/>
    <w:tmpl w:val="EA0C65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36325B45"/>
    <w:multiLevelType w:val="hybridMultilevel"/>
    <w:tmpl w:val="80BE9A3C"/>
    <w:lvl w:ilvl="0" w:tplc="A90E1DDA">
      <w:start w:val="6"/>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4E4D1CD9"/>
    <w:multiLevelType w:val="hybridMultilevel"/>
    <w:tmpl w:val="1604E96E"/>
    <w:lvl w:ilvl="0" w:tplc="C708FFE2">
      <w:start w:val="1"/>
      <w:numFmt w:val="decimal"/>
      <w:lvlText w:val="%1."/>
      <w:lvlJc w:val="left"/>
      <w:pPr>
        <w:ind w:left="432" w:hanging="360"/>
      </w:pPr>
      <w:rPr>
        <w:rFonts w:hint="default"/>
      </w:rPr>
    </w:lvl>
    <w:lvl w:ilvl="1" w:tplc="04090019" w:tentative="1">
      <w:start w:val="1"/>
      <w:numFmt w:val="ideographTraditional"/>
      <w:lvlText w:val="%2、"/>
      <w:lvlJc w:val="left"/>
      <w:pPr>
        <w:ind w:left="1032" w:hanging="480"/>
      </w:pPr>
    </w:lvl>
    <w:lvl w:ilvl="2" w:tplc="0409001B" w:tentative="1">
      <w:start w:val="1"/>
      <w:numFmt w:val="lowerRoman"/>
      <w:lvlText w:val="%3."/>
      <w:lvlJc w:val="right"/>
      <w:pPr>
        <w:ind w:left="1512" w:hanging="480"/>
      </w:pPr>
    </w:lvl>
    <w:lvl w:ilvl="3" w:tplc="0409000F" w:tentative="1">
      <w:start w:val="1"/>
      <w:numFmt w:val="decimal"/>
      <w:lvlText w:val="%4."/>
      <w:lvlJc w:val="left"/>
      <w:pPr>
        <w:ind w:left="1992" w:hanging="480"/>
      </w:pPr>
    </w:lvl>
    <w:lvl w:ilvl="4" w:tplc="04090019" w:tentative="1">
      <w:start w:val="1"/>
      <w:numFmt w:val="ideographTraditional"/>
      <w:lvlText w:val="%5、"/>
      <w:lvlJc w:val="left"/>
      <w:pPr>
        <w:ind w:left="2472" w:hanging="480"/>
      </w:pPr>
    </w:lvl>
    <w:lvl w:ilvl="5" w:tplc="0409001B" w:tentative="1">
      <w:start w:val="1"/>
      <w:numFmt w:val="lowerRoman"/>
      <w:lvlText w:val="%6."/>
      <w:lvlJc w:val="right"/>
      <w:pPr>
        <w:ind w:left="2952" w:hanging="480"/>
      </w:pPr>
    </w:lvl>
    <w:lvl w:ilvl="6" w:tplc="0409000F" w:tentative="1">
      <w:start w:val="1"/>
      <w:numFmt w:val="decimal"/>
      <w:lvlText w:val="%7."/>
      <w:lvlJc w:val="left"/>
      <w:pPr>
        <w:ind w:left="3432" w:hanging="480"/>
      </w:pPr>
    </w:lvl>
    <w:lvl w:ilvl="7" w:tplc="04090019" w:tentative="1">
      <w:start w:val="1"/>
      <w:numFmt w:val="ideographTraditional"/>
      <w:lvlText w:val="%8、"/>
      <w:lvlJc w:val="left"/>
      <w:pPr>
        <w:ind w:left="3912" w:hanging="480"/>
      </w:pPr>
    </w:lvl>
    <w:lvl w:ilvl="8" w:tplc="0409001B" w:tentative="1">
      <w:start w:val="1"/>
      <w:numFmt w:val="lowerRoman"/>
      <w:lvlText w:val="%9."/>
      <w:lvlJc w:val="right"/>
      <w:pPr>
        <w:ind w:left="4392" w:hanging="480"/>
      </w:pPr>
    </w:lvl>
  </w:abstractNum>
  <w:abstractNum w:abstractNumId="22" w15:restartNumberingAfterBreak="0">
    <w:nsid w:val="52137859"/>
    <w:multiLevelType w:val="hybridMultilevel"/>
    <w:tmpl w:val="B5AE5B1A"/>
    <w:lvl w:ilvl="0" w:tplc="0220E25E">
      <w:start w:val="3"/>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564324E"/>
    <w:multiLevelType w:val="multilevel"/>
    <w:tmpl w:val="630E9984"/>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563B520A"/>
    <w:multiLevelType w:val="multilevel"/>
    <w:tmpl w:val="44BC3F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B1B5787"/>
    <w:multiLevelType w:val="multilevel"/>
    <w:tmpl w:val="4572ABF8"/>
    <w:numStyleLink w:val="MLAOutline"/>
  </w:abstractNum>
  <w:abstractNum w:abstractNumId="28" w15:restartNumberingAfterBreak="0">
    <w:nsid w:val="5CE34C0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771361270">
    <w:abstractNumId w:val="9"/>
  </w:num>
  <w:num w:numId="2" w16cid:durableId="1988044839">
    <w:abstractNumId w:val="7"/>
  </w:num>
  <w:num w:numId="3" w16cid:durableId="1924412758">
    <w:abstractNumId w:val="6"/>
  </w:num>
  <w:num w:numId="4" w16cid:durableId="1511681674">
    <w:abstractNumId w:val="5"/>
  </w:num>
  <w:num w:numId="5" w16cid:durableId="68776845">
    <w:abstractNumId w:val="4"/>
  </w:num>
  <w:num w:numId="6" w16cid:durableId="171726694">
    <w:abstractNumId w:val="8"/>
  </w:num>
  <w:num w:numId="7" w16cid:durableId="1757172645">
    <w:abstractNumId w:val="3"/>
  </w:num>
  <w:num w:numId="8" w16cid:durableId="225117758">
    <w:abstractNumId w:val="2"/>
  </w:num>
  <w:num w:numId="9" w16cid:durableId="917446936">
    <w:abstractNumId w:val="1"/>
  </w:num>
  <w:num w:numId="10" w16cid:durableId="1451824797">
    <w:abstractNumId w:val="0"/>
  </w:num>
  <w:num w:numId="11" w16cid:durableId="1694727746">
    <w:abstractNumId w:val="16"/>
  </w:num>
  <w:num w:numId="12" w16cid:durableId="1527984566">
    <w:abstractNumId w:val="26"/>
  </w:num>
  <w:num w:numId="13" w16cid:durableId="1002467372">
    <w:abstractNumId w:val="27"/>
  </w:num>
  <w:num w:numId="14" w16cid:durableId="704334334">
    <w:abstractNumId w:val="23"/>
  </w:num>
  <w:num w:numId="15" w16cid:durableId="1075012067">
    <w:abstractNumId w:val="13"/>
  </w:num>
  <w:num w:numId="16" w16cid:durableId="388958440">
    <w:abstractNumId w:val="19"/>
  </w:num>
  <w:num w:numId="17" w16cid:durableId="543638277">
    <w:abstractNumId w:val="28"/>
  </w:num>
  <w:num w:numId="18" w16cid:durableId="830609411">
    <w:abstractNumId w:val="12"/>
  </w:num>
  <w:num w:numId="19" w16cid:durableId="23948471">
    <w:abstractNumId w:val="22"/>
  </w:num>
  <w:num w:numId="20" w16cid:durableId="133497833">
    <w:abstractNumId w:val="24"/>
  </w:num>
  <w:num w:numId="21" w16cid:durableId="577641005">
    <w:abstractNumId w:val="21"/>
  </w:num>
  <w:num w:numId="22" w16cid:durableId="459955133">
    <w:abstractNumId w:val="17"/>
  </w:num>
  <w:num w:numId="23" w16cid:durableId="480269912">
    <w:abstractNumId w:val="14"/>
    <w:lvlOverride w:ilvl="0">
      <w:lvl w:ilvl="0">
        <w:numFmt w:val="decimal"/>
        <w:lvlText w:val="%1."/>
        <w:lvlJc w:val="left"/>
      </w:lvl>
    </w:lvlOverride>
  </w:num>
  <w:num w:numId="24" w16cid:durableId="702562277">
    <w:abstractNumId w:val="25"/>
    <w:lvlOverride w:ilvl="0">
      <w:lvl w:ilvl="0">
        <w:numFmt w:val="decimal"/>
        <w:lvlText w:val="%1."/>
        <w:lvlJc w:val="left"/>
      </w:lvl>
    </w:lvlOverride>
  </w:num>
  <w:num w:numId="25" w16cid:durableId="204684902">
    <w:abstractNumId w:val="11"/>
    <w:lvlOverride w:ilvl="0">
      <w:lvl w:ilvl="0">
        <w:numFmt w:val="decimal"/>
        <w:lvlText w:val="%1."/>
        <w:lvlJc w:val="left"/>
      </w:lvl>
    </w:lvlOverride>
  </w:num>
  <w:num w:numId="26" w16cid:durableId="639657429">
    <w:abstractNumId w:val="18"/>
    <w:lvlOverride w:ilvl="0">
      <w:lvl w:ilvl="0">
        <w:numFmt w:val="decimal"/>
        <w:lvlText w:val="%1."/>
        <w:lvlJc w:val="left"/>
      </w:lvl>
    </w:lvlOverride>
  </w:num>
  <w:num w:numId="27" w16cid:durableId="577447044">
    <w:abstractNumId w:val="15"/>
  </w:num>
  <w:num w:numId="28" w16cid:durableId="630332142">
    <w:abstractNumId w:val="20"/>
  </w:num>
  <w:num w:numId="29" w16cid:durableId="304258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58C"/>
    <w:rsid w:val="000013C0"/>
    <w:rsid w:val="0001152B"/>
    <w:rsid w:val="00014807"/>
    <w:rsid w:val="00017CB1"/>
    <w:rsid w:val="00020322"/>
    <w:rsid w:val="0002343F"/>
    <w:rsid w:val="00024932"/>
    <w:rsid w:val="00027FBF"/>
    <w:rsid w:val="000321D0"/>
    <w:rsid w:val="00040BD1"/>
    <w:rsid w:val="00041F50"/>
    <w:rsid w:val="00043173"/>
    <w:rsid w:val="00043A80"/>
    <w:rsid w:val="00044E41"/>
    <w:rsid w:val="00047625"/>
    <w:rsid w:val="000500B4"/>
    <w:rsid w:val="00054831"/>
    <w:rsid w:val="0005702C"/>
    <w:rsid w:val="000618C3"/>
    <w:rsid w:val="00062561"/>
    <w:rsid w:val="00065F01"/>
    <w:rsid w:val="00070061"/>
    <w:rsid w:val="000726D2"/>
    <w:rsid w:val="00073223"/>
    <w:rsid w:val="00080C97"/>
    <w:rsid w:val="00080EE3"/>
    <w:rsid w:val="0008448D"/>
    <w:rsid w:val="000864D8"/>
    <w:rsid w:val="000879BD"/>
    <w:rsid w:val="00090627"/>
    <w:rsid w:val="00097053"/>
    <w:rsid w:val="000A06F3"/>
    <w:rsid w:val="000A3EA7"/>
    <w:rsid w:val="000A414C"/>
    <w:rsid w:val="000A45F8"/>
    <w:rsid w:val="000A6FE3"/>
    <w:rsid w:val="000B0850"/>
    <w:rsid w:val="000B127D"/>
    <w:rsid w:val="000B3C8B"/>
    <w:rsid w:val="000B60F8"/>
    <w:rsid w:val="000C3592"/>
    <w:rsid w:val="000C4167"/>
    <w:rsid w:val="000C5F60"/>
    <w:rsid w:val="000C77E7"/>
    <w:rsid w:val="000C7FC3"/>
    <w:rsid w:val="000D6CA2"/>
    <w:rsid w:val="000E0DBD"/>
    <w:rsid w:val="000E2391"/>
    <w:rsid w:val="000E46FE"/>
    <w:rsid w:val="000E5B0E"/>
    <w:rsid w:val="000E6E35"/>
    <w:rsid w:val="000E7E12"/>
    <w:rsid w:val="000F2E09"/>
    <w:rsid w:val="000F37B1"/>
    <w:rsid w:val="000F4781"/>
    <w:rsid w:val="0010624F"/>
    <w:rsid w:val="0010679A"/>
    <w:rsid w:val="00117604"/>
    <w:rsid w:val="00120C59"/>
    <w:rsid w:val="00121FA2"/>
    <w:rsid w:val="001241AD"/>
    <w:rsid w:val="00124651"/>
    <w:rsid w:val="0012472D"/>
    <w:rsid w:val="0013361E"/>
    <w:rsid w:val="0013505A"/>
    <w:rsid w:val="0013512F"/>
    <w:rsid w:val="00136BA0"/>
    <w:rsid w:val="00136CB8"/>
    <w:rsid w:val="00142930"/>
    <w:rsid w:val="00143B17"/>
    <w:rsid w:val="001457D6"/>
    <w:rsid w:val="00145980"/>
    <w:rsid w:val="0014599B"/>
    <w:rsid w:val="00145ED1"/>
    <w:rsid w:val="0015048F"/>
    <w:rsid w:val="00150F47"/>
    <w:rsid w:val="00157BAF"/>
    <w:rsid w:val="00161EFE"/>
    <w:rsid w:val="00164F70"/>
    <w:rsid w:val="00165431"/>
    <w:rsid w:val="00167393"/>
    <w:rsid w:val="001714D2"/>
    <w:rsid w:val="00172625"/>
    <w:rsid w:val="00173E69"/>
    <w:rsid w:val="0017496E"/>
    <w:rsid w:val="00174DA7"/>
    <w:rsid w:val="0017550C"/>
    <w:rsid w:val="00182A4B"/>
    <w:rsid w:val="00182B11"/>
    <w:rsid w:val="00183C77"/>
    <w:rsid w:val="0018574F"/>
    <w:rsid w:val="00190390"/>
    <w:rsid w:val="0019738C"/>
    <w:rsid w:val="001A7499"/>
    <w:rsid w:val="001B07F9"/>
    <w:rsid w:val="001B5A88"/>
    <w:rsid w:val="001B5E0C"/>
    <w:rsid w:val="001B662F"/>
    <w:rsid w:val="001C214E"/>
    <w:rsid w:val="001C4BB6"/>
    <w:rsid w:val="001D32C5"/>
    <w:rsid w:val="001E26CB"/>
    <w:rsid w:val="001E4665"/>
    <w:rsid w:val="001E4BD7"/>
    <w:rsid w:val="001F3DEA"/>
    <w:rsid w:val="0020521A"/>
    <w:rsid w:val="0021541D"/>
    <w:rsid w:val="00216252"/>
    <w:rsid w:val="00217D7C"/>
    <w:rsid w:val="00221C99"/>
    <w:rsid w:val="002226D9"/>
    <w:rsid w:val="00226112"/>
    <w:rsid w:val="00227D9A"/>
    <w:rsid w:val="002310CF"/>
    <w:rsid w:val="00236A23"/>
    <w:rsid w:val="002411DF"/>
    <w:rsid w:val="002425CE"/>
    <w:rsid w:val="0024541A"/>
    <w:rsid w:val="0025017D"/>
    <w:rsid w:val="002513E9"/>
    <w:rsid w:val="00253227"/>
    <w:rsid w:val="0025609E"/>
    <w:rsid w:val="00264705"/>
    <w:rsid w:val="00264D89"/>
    <w:rsid w:val="00265A9A"/>
    <w:rsid w:val="002705D7"/>
    <w:rsid w:val="00273246"/>
    <w:rsid w:val="0027552D"/>
    <w:rsid w:val="002773A1"/>
    <w:rsid w:val="00277682"/>
    <w:rsid w:val="00280FB6"/>
    <w:rsid w:val="00283C6F"/>
    <w:rsid w:val="002845DE"/>
    <w:rsid w:val="00290050"/>
    <w:rsid w:val="00292D02"/>
    <w:rsid w:val="002940CA"/>
    <w:rsid w:val="00296A6E"/>
    <w:rsid w:val="002A22F4"/>
    <w:rsid w:val="002A25EC"/>
    <w:rsid w:val="002A2774"/>
    <w:rsid w:val="002A29BF"/>
    <w:rsid w:val="002A60F6"/>
    <w:rsid w:val="002A73CB"/>
    <w:rsid w:val="002B0E23"/>
    <w:rsid w:val="002B0E39"/>
    <w:rsid w:val="002B2680"/>
    <w:rsid w:val="002B3DF9"/>
    <w:rsid w:val="002B5B15"/>
    <w:rsid w:val="002B7B43"/>
    <w:rsid w:val="002B7CC1"/>
    <w:rsid w:val="002C1EC8"/>
    <w:rsid w:val="002C6349"/>
    <w:rsid w:val="002C6417"/>
    <w:rsid w:val="002C7509"/>
    <w:rsid w:val="002D0789"/>
    <w:rsid w:val="002E06C1"/>
    <w:rsid w:val="002E170E"/>
    <w:rsid w:val="002E283C"/>
    <w:rsid w:val="002E2918"/>
    <w:rsid w:val="002E5A9A"/>
    <w:rsid w:val="002E794C"/>
    <w:rsid w:val="002F2AD8"/>
    <w:rsid w:val="002F542A"/>
    <w:rsid w:val="002F6E8B"/>
    <w:rsid w:val="003019FA"/>
    <w:rsid w:val="00303F4F"/>
    <w:rsid w:val="00306AF8"/>
    <w:rsid w:val="003141A9"/>
    <w:rsid w:val="00314668"/>
    <w:rsid w:val="00314C8D"/>
    <w:rsid w:val="00315D16"/>
    <w:rsid w:val="00316329"/>
    <w:rsid w:val="003175DB"/>
    <w:rsid w:val="003236B9"/>
    <w:rsid w:val="00323D34"/>
    <w:rsid w:val="003245DF"/>
    <w:rsid w:val="00326C8A"/>
    <w:rsid w:val="00332168"/>
    <w:rsid w:val="00334880"/>
    <w:rsid w:val="00334ED2"/>
    <w:rsid w:val="003402E1"/>
    <w:rsid w:val="0034414A"/>
    <w:rsid w:val="00345685"/>
    <w:rsid w:val="0034643D"/>
    <w:rsid w:val="00352EE7"/>
    <w:rsid w:val="00357381"/>
    <w:rsid w:val="003605D8"/>
    <w:rsid w:val="00362141"/>
    <w:rsid w:val="0036258C"/>
    <w:rsid w:val="00363E23"/>
    <w:rsid w:val="00364EBD"/>
    <w:rsid w:val="00367475"/>
    <w:rsid w:val="00372916"/>
    <w:rsid w:val="00373B60"/>
    <w:rsid w:val="00373B85"/>
    <w:rsid w:val="003829D4"/>
    <w:rsid w:val="00382C8E"/>
    <w:rsid w:val="00382D67"/>
    <w:rsid w:val="003842F8"/>
    <w:rsid w:val="00393382"/>
    <w:rsid w:val="003962C7"/>
    <w:rsid w:val="00396C8E"/>
    <w:rsid w:val="00397788"/>
    <w:rsid w:val="00397EA2"/>
    <w:rsid w:val="003A1A5D"/>
    <w:rsid w:val="003B1A22"/>
    <w:rsid w:val="003B40DB"/>
    <w:rsid w:val="003B64A4"/>
    <w:rsid w:val="003B7031"/>
    <w:rsid w:val="003C5DE6"/>
    <w:rsid w:val="003C5E31"/>
    <w:rsid w:val="003C6A13"/>
    <w:rsid w:val="003C71EA"/>
    <w:rsid w:val="003C7B15"/>
    <w:rsid w:val="003C7BDF"/>
    <w:rsid w:val="003C7D4F"/>
    <w:rsid w:val="003D1A88"/>
    <w:rsid w:val="003D1CB0"/>
    <w:rsid w:val="003E1009"/>
    <w:rsid w:val="003E2269"/>
    <w:rsid w:val="003E748F"/>
    <w:rsid w:val="003F4CC2"/>
    <w:rsid w:val="003F70D2"/>
    <w:rsid w:val="00400EF1"/>
    <w:rsid w:val="00403BC8"/>
    <w:rsid w:val="00410E56"/>
    <w:rsid w:val="00411F06"/>
    <w:rsid w:val="00412C04"/>
    <w:rsid w:val="0041520D"/>
    <w:rsid w:val="004254A8"/>
    <w:rsid w:val="004263B2"/>
    <w:rsid w:val="00426AED"/>
    <w:rsid w:val="00430596"/>
    <w:rsid w:val="0043158A"/>
    <w:rsid w:val="00432246"/>
    <w:rsid w:val="00434147"/>
    <w:rsid w:val="00436024"/>
    <w:rsid w:val="00445DD3"/>
    <w:rsid w:val="00452D17"/>
    <w:rsid w:val="00453795"/>
    <w:rsid w:val="00453B44"/>
    <w:rsid w:val="00454D9F"/>
    <w:rsid w:val="00456E61"/>
    <w:rsid w:val="004613A4"/>
    <w:rsid w:val="004618EA"/>
    <w:rsid w:val="0046372B"/>
    <w:rsid w:val="00465861"/>
    <w:rsid w:val="00480E9A"/>
    <w:rsid w:val="00483B3E"/>
    <w:rsid w:val="00483F92"/>
    <w:rsid w:val="00491058"/>
    <w:rsid w:val="004A2D69"/>
    <w:rsid w:val="004A3846"/>
    <w:rsid w:val="004A470E"/>
    <w:rsid w:val="004A552D"/>
    <w:rsid w:val="004B5019"/>
    <w:rsid w:val="004B64BE"/>
    <w:rsid w:val="004C673A"/>
    <w:rsid w:val="004D7E5C"/>
    <w:rsid w:val="004E0EE6"/>
    <w:rsid w:val="004E184C"/>
    <w:rsid w:val="004E2368"/>
    <w:rsid w:val="004E5215"/>
    <w:rsid w:val="004E5321"/>
    <w:rsid w:val="004F277D"/>
    <w:rsid w:val="004F2DE5"/>
    <w:rsid w:val="004F3F7B"/>
    <w:rsid w:val="004F63D2"/>
    <w:rsid w:val="004F63F8"/>
    <w:rsid w:val="00500C9D"/>
    <w:rsid w:val="00501CD9"/>
    <w:rsid w:val="00506F21"/>
    <w:rsid w:val="00515106"/>
    <w:rsid w:val="00516186"/>
    <w:rsid w:val="00520DD7"/>
    <w:rsid w:val="00522600"/>
    <w:rsid w:val="005237D4"/>
    <w:rsid w:val="00527EA4"/>
    <w:rsid w:val="005360D6"/>
    <w:rsid w:val="00540602"/>
    <w:rsid w:val="00541A8D"/>
    <w:rsid w:val="00551456"/>
    <w:rsid w:val="00551D90"/>
    <w:rsid w:val="005521D1"/>
    <w:rsid w:val="0056106A"/>
    <w:rsid w:val="005630A2"/>
    <w:rsid w:val="00563DF6"/>
    <w:rsid w:val="00563E12"/>
    <w:rsid w:val="005725FE"/>
    <w:rsid w:val="00572DC7"/>
    <w:rsid w:val="0057375E"/>
    <w:rsid w:val="00573F9B"/>
    <w:rsid w:val="005803C5"/>
    <w:rsid w:val="0058136B"/>
    <w:rsid w:val="00586933"/>
    <w:rsid w:val="005934BB"/>
    <w:rsid w:val="00597E9D"/>
    <w:rsid w:val="005A2508"/>
    <w:rsid w:val="005A3AC9"/>
    <w:rsid w:val="005A6A7A"/>
    <w:rsid w:val="005B249E"/>
    <w:rsid w:val="005B2DCB"/>
    <w:rsid w:val="005B46CA"/>
    <w:rsid w:val="005C0A95"/>
    <w:rsid w:val="005C2B9C"/>
    <w:rsid w:val="005C5015"/>
    <w:rsid w:val="005C6D1C"/>
    <w:rsid w:val="005D0D52"/>
    <w:rsid w:val="005D1524"/>
    <w:rsid w:val="005D34D7"/>
    <w:rsid w:val="005D41A4"/>
    <w:rsid w:val="005D65C3"/>
    <w:rsid w:val="005D752C"/>
    <w:rsid w:val="005E6FED"/>
    <w:rsid w:val="005F3D61"/>
    <w:rsid w:val="006008A2"/>
    <w:rsid w:val="00603013"/>
    <w:rsid w:val="006076B7"/>
    <w:rsid w:val="0061002A"/>
    <w:rsid w:val="0061144A"/>
    <w:rsid w:val="00611821"/>
    <w:rsid w:val="00613086"/>
    <w:rsid w:val="00614B2B"/>
    <w:rsid w:val="0061528B"/>
    <w:rsid w:val="00625025"/>
    <w:rsid w:val="00631CA9"/>
    <w:rsid w:val="00633AD3"/>
    <w:rsid w:val="00636BB8"/>
    <w:rsid w:val="00636C21"/>
    <w:rsid w:val="00645CAF"/>
    <w:rsid w:val="00646328"/>
    <w:rsid w:val="006469E6"/>
    <w:rsid w:val="006474AF"/>
    <w:rsid w:val="006517DD"/>
    <w:rsid w:val="00660950"/>
    <w:rsid w:val="0066107E"/>
    <w:rsid w:val="00662548"/>
    <w:rsid w:val="00664F1A"/>
    <w:rsid w:val="00665503"/>
    <w:rsid w:val="00670FA5"/>
    <w:rsid w:val="00674440"/>
    <w:rsid w:val="00674DCB"/>
    <w:rsid w:val="00683117"/>
    <w:rsid w:val="00683F3C"/>
    <w:rsid w:val="00684F74"/>
    <w:rsid w:val="0068640C"/>
    <w:rsid w:val="00686876"/>
    <w:rsid w:val="006877D8"/>
    <w:rsid w:val="00687862"/>
    <w:rsid w:val="00687E56"/>
    <w:rsid w:val="00687F5E"/>
    <w:rsid w:val="00693E86"/>
    <w:rsid w:val="006A0FC9"/>
    <w:rsid w:val="006A16F4"/>
    <w:rsid w:val="006A2BEA"/>
    <w:rsid w:val="006A2FAE"/>
    <w:rsid w:val="006A31B9"/>
    <w:rsid w:val="006A64A8"/>
    <w:rsid w:val="006A7C90"/>
    <w:rsid w:val="006A7CA8"/>
    <w:rsid w:val="006B487D"/>
    <w:rsid w:val="006B5D7D"/>
    <w:rsid w:val="006C048B"/>
    <w:rsid w:val="006C27CE"/>
    <w:rsid w:val="006C4550"/>
    <w:rsid w:val="006C53C5"/>
    <w:rsid w:val="006C71D8"/>
    <w:rsid w:val="006C7273"/>
    <w:rsid w:val="006C7386"/>
    <w:rsid w:val="006C767C"/>
    <w:rsid w:val="006D15BA"/>
    <w:rsid w:val="006D1FE2"/>
    <w:rsid w:val="006D4DA7"/>
    <w:rsid w:val="006D61CF"/>
    <w:rsid w:val="006E0205"/>
    <w:rsid w:val="006F206B"/>
    <w:rsid w:val="006F552A"/>
    <w:rsid w:val="006F5E44"/>
    <w:rsid w:val="006F6CC1"/>
    <w:rsid w:val="006F7C9E"/>
    <w:rsid w:val="006F7D4F"/>
    <w:rsid w:val="00702656"/>
    <w:rsid w:val="007105A1"/>
    <w:rsid w:val="00714003"/>
    <w:rsid w:val="00720836"/>
    <w:rsid w:val="00725022"/>
    <w:rsid w:val="00725F2E"/>
    <w:rsid w:val="0072739B"/>
    <w:rsid w:val="00730067"/>
    <w:rsid w:val="00730AE3"/>
    <w:rsid w:val="007331C8"/>
    <w:rsid w:val="00743C3F"/>
    <w:rsid w:val="0074454C"/>
    <w:rsid w:val="007517F3"/>
    <w:rsid w:val="00751885"/>
    <w:rsid w:val="00752F43"/>
    <w:rsid w:val="00753613"/>
    <w:rsid w:val="00755620"/>
    <w:rsid w:val="007574E8"/>
    <w:rsid w:val="00757F95"/>
    <w:rsid w:val="007605EB"/>
    <w:rsid w:val="007610C6"/>
    <w:rsid w:val="00761242"/>
    <w:rsid w:val="00761632"/>
    <w:rsid w:val="007667C6"/>
    <w:rsid w:val="0076703C"/>
    <w:rsid w:val="0076791B"/>
    <w:rsid w:val="007722C1"/>
    <w:rsid w:val="0077343B"/>
    <w:rsid w:val="00774440"/>
    <w:rsid w:val="00784982"/>
    <w:rsid w:val="0079270D"/>
    <w:rsid w:val="007937D7"/>
    <w:rsid w:val="00795430"/>
    <w:rsid w:val="0079561F"/>
    <w:rsid w:val="007958E3"/>
    <w:rsid w:val="007967D4"/>
    <w:rsid w:val="007A77AB"/>
    <w:rsid w:val="007B703B"/>
    <w:rsid w:val="007C010B"/>
    <w:rsid w:val="007C03AD"/>
    <w:rsid w:val="007C0A2D"/>
    <w:rsid w:val="007C4907"/>
    <w:rsid w:val="007C4AFC"/>
    <w:rsid w:val="007C5FAF"/>
    <w:rsid w:val="007D020F"/>
    <w:rsid w:val="007D1477"/>
    <w:rsid w:val="007D4B2F"/>
    <w:rsid w:val="007D5EC3"/>
    <w:rsid w:val="007E18BB"/>
    <w:rsid w:val="007E209C"/>
    <w:rsid w:val="007E256E"/>
    <w:rsid w:val="007E5168"/>
    <w:rsid w:val="007E5ACB"/>
    <w:rsid w:val="007F2A68"/>
    <w:rsid w:val="007F3B9B"/>
    <w:rsid w:val="007F69D8"/>
    <w:rsid w:val="007F6AD1"/>
    <w:rsid w:val="007F7D00"/>
    <w:rsid w:val="007F7FA1"/>
    <w:rsid w:val="00802BBA"/>
    <w:rsid w:val="00803A73"/>
    <w:rsid w:val="00805203"/>
    <w:rsid w:val="008052D8"/>
    <w:rsid w:val="00805EC7"/>
    <w:rsid w:val="0082329E"/>
    <w:rsid w:val="00825F75"/>
    <w:rsid w:val="0082682C"/>
    <w:rsid w:val="008273AF"/>
    <w:rsid w:val="00836584"/>
    <w:rsid w:val="00836CC1"/>
    <w:rsid w:val="00836E01"/>
    <w:rsid w:val="0083761B"/>
    <w:rsid w:val="00841192"/>
    <w:rsid w:val="0084406C"/>
    <w:rsid w:val="00851833"/>
    <w:rsid w:val="00852268"/>
    <w:rsid w:val="00852478"/>
    <w:rsid w:val="00852E5B"/>
    <w:rsid w:val="00856D32"/>
    <w:rsid w:val="00860B02"/>
    <w:rsid w:val="00860DC0"/>
    <w:rsid w:val="00861CF6"/>
    <w:rsid w:val="0086290D"/>
    <w:rsid w:val="00863AF9"/>
    <w:rsid w:val="00864008"/>
    <w:rsid w:val="0086492D"/>
    <w:rsid w:val="00865011"/>
    <w:rsid w:val="00872DF3"/>
    <w:rsid w:val="00872F86"/>
    <w:rsid w:val="00873F55"/>
    <w:rsid w:val="008756F5"/>
    <w:rsid w:val="00875B4A"/>
    <w:rsid w:val="00877761"/>
    <w:rsid w:val="00881B3C"/>
    <w:rsid w:val="00885858"/>
    <w:rsid w:val="008867C3"/>
    <w:rsid w:val="0088693B"/>
    <w:rsid w:val="008945FB"/>
    <w:rsid w:val="008A1207"/>
    <w:rsid w:val="008A4313"/>
    <w:rsid w:val="008A7F7A"/>
    <w:rsid w:val="008B4025"/>
    <w:rsid w:val="008B50D0"/>
    <w:rsid w:val="008B5927"/>
    <w:rsid w:val="008B6645"/>
    <w:rsid w:val="008C0589"/>
    <w:rsid w:val="008C1A46"/>
    <w:rsid w:val="008C2404"/>
    <w:rsid w:val="008C2569"/>
    <w:rsid w:val="008C51F7"/>
    <w:rsid w:val="008C63B4"/>
    <w:rsid w:val="008C776C"/>
    <w:rsid w:val="008E068F"/>
    <w:rsid w:val="008E4E9F"/>
    <w:rsid w:val="008F2953"/>
    <w:rsid w:val="008F3E23"/>
    <w:rsid w:val="008F4BC3"/>
    <w:rsid w:val="008F701D"/>
    <w:rsid w:val="0090028A"/>
    <w:rsid w:val="0090118B"/>
    <w:rsid w:val="009035E5"/>
    <w:rsid w:val="00905703"/>
    <w:rsid w:val="00907D7E"/>
    <w:rsid w:val="009106BA"/>
    <w:rsid w:val="00912D1D"/>
    <w:rsid w:val="00917951"/>
    <w:rsid w:val="00917C58"/>
    <w:rsid w:val="00922116"/>
    <w:rsid w:val="00924322"/>
    <w:rsid w:val="00925D74"/>
    <w:rsid w:val="00931082"/>
    <w:rsid w:val="00931B8A"/>
    <w:rsid w:val="00931C8A"/>
    <w:rsid w:val="00934BAE"/>
    <w:rsid w:val="0093744F"/>
    <w:rsid w:val="009405F6"/>
    <w:rsid w:val="00942D38"/>
    <w:rsid w:val="009508CB"/>
    <w:rsid w:val="00950D92"/>
    <w:rsid w:val="00950F3D"/>
    <w:rsid w:val="009511F5"/>
    <w:rsid w:val="0095150C"/>
    <w:rsid w:val="00953385"/>
    <w:rsid w:val="00954FEC"/>
    <w:rsid w:val="009550D9"/>
    <w:rsid w:val="00965112"/>
    <w:rsid w:val="009724DE"/>
    <w:rsid w:val="0097503E"/>
    <w:rsid w:val="00976EEC"/>
    <w:rsid w:val="009857E5"/>
    <w:rsid w:val="00990B3C"/>
    <w:rsid w:val="00995F6B"/>
    <w:rsid w:val="009962F8"/>
    <w:rsid w:val="009A0581"/>
    <w:rsid w:val="009A12DF"/>
    <w:rsid w:val="009A20A7"/>
    <w:rsid w:val="009A3E42"/>
    <w:rsid w:val="009A42B2"/>
    <w:rsid w:val="009A5BED"/>
    <w:rsid w:val="009A6CEA"/>
    <w:rsid w:val="009B110E"/>
    <w:rsid w:val="009B2B82"/>
    <w:rsid w:val="009B38E8"/>
    <w:rsid w:val="009C25DE"/>
    <w:rsid w:val="009C4C4C"/>
    <w:rsid w:val="009C5E39"/>
    <w:rsid w:val="009D1D41"/>
    <w:rsid w:val="009D3057"/>
    <w:rsid w:val="009D31DA"/>
    <w:rsid w:val="009D5354"/>
    <w:rsid w:val="009D7E5C"/>
    <w:rsid w:val="009F00E5"/>
    <w:rsid w:val="00A0113F"/>
    <w:rsid w:val="00A013AF"/>
    <w:rsid w:val="00A02127"/>
    <w:rsid w:val="00A05BD9"/>
    <w:rsid w:val="00A07706"/>
    <w:rsid w:val="00A07EAE"/>
    <w:rsid w:val="00A17BE1"/>
    <w:rsid w:val="00A17C03"/>
    <w:rsid w:val="00A20679"/>
    <w:rsid w:val="00A23A19"/>
    <w:rsid w:val="00A23D70"/>
    <w:rsid w:val="00A24265"/>
    <w:rsid w:val="00A24B05"/>
    <w:rsid w:val="00A316A0"/>
    <w:rsid w:val="00A31CBA"/>
    <w:rsid w:val="00A3227D"/>
    <w:rsid w:val="00A3265E"/>
    <w:rsid w:val="00A34FB5"/>
    <w:rsid w:val="00A366B5"/>
    <w:rsid w:val="00A368BF"/>
    <w:rsid w:val="00A40E8D"/>
    <w:rsid w:val="00A41D6C"/>
    <w:rsid w:val="00A46559"/>
    <w:rsid w:val="00A46A84"/>
    <w:rsid w:val="00A50045"/>
    <w:rsid w:val="00A5440F"/>
    <w:rsid w:val="00A6188E"/>
    <w:rsid w:val="00A631AB"/>
    <w:rsid w:val="00A6658F"/>
    <w:rsid w:val="00A672F8"/>
    <w:rsid w:val="00A710B0"/>
    <w:rsid w:val="00A712D5"/>
    <w:rsid w:val="00A71CDE"/>
    <w:rsid w:val="00A73502"/>
    <w:rsid w:val="00A740E0"/>
    <w:rsid w:val="00A76CB1"/>
    <w:rsid w:val="00A8135A"/>
    <w:rsid w:val="00A82FD3"/>
    <w:rsid w:val="00AA0B75"/>
    <w:rsid w:val="00AA1115"/>
    <w:rsid w:val="00AA24DB"/>
    <w:rsid w:val="00AA58DF"/>
    <w:rsid w:val="00AB1E45"/>
    <w:rsid w:val="00AB2013"/>
    <w:rsid w:val="00AB41B9"/>
    <w:rsid w:val="00AB65F1"/>
    <w:rsid w:val="00AB7C48"/>
    <w:rsid w:val="00AC0496"/>
    <w:rsid w:val="00AC15E1"/>
    <w:rsid w:val="00AC33E2"/>
    <w:rsid w:val="00AC3F70"/>
    <w:rsid w:val="00AC561E"/>
    <w:rsid w:val="00AC5ABD"/>
    <w:rsid w:val="00AD3560"/>
    <w:rsid w:val="00AD4391"/>
    <w:rsid w:val="00AE02C9"/>
    <w:rsid w:val="00AE38F4"/>
    <w:rsid w:val="00AE429E"/>
    <w:rsid w:val="00AE6084"/>
    <w:rsid w:val="00AE6380"/>
    <w:rsid w:val="00AF0F08"/>
    <w:rsid w:val="00AF474A"/>
    <w:rsid w:val="00AF49CF"/>
    <w:rsid w:val="00AF699C"/>
    <w:rsid w:val="00AF75C9"/>
    <w:rsid w:val="00B04EFE"/>
    <w:rsid w:val="00B11F78"/>
    <w:rsid w:val="00B1278F"/>
    <w:rsid w:val="00B1369B"/>
    <w:rsid w:val="00B14132"/>
    <w:rsid w:val="00B142C4"/>
    <w:rsid w:val="00B15B60"/>
    <w:rsid w:val="00B2007B"/>
    <w:rsid w:val="00B241C7"/>
    <w:rsid w:val="00B272B4"/>
    <w:rsid w:val="00B32F9C"/>
    <w:rsid w:val="00B336AF"/>
    <w:rsid w:val="00B3768C"/>
    <w:rsid w:val="00B56F94"/>
    <w:rsid w:val="00B610F1"/>
    <w:rsid w:val="00B63F5D"/>
    <w:rsid w:val="00B66D01"/>
    <w:rsid w:val="00B67610"/>
    <w:rsid w:val="00B70762"/>
    <w:rsid w:val="00B74730"/>
    <w:rsid w:val="00B75AF3"/>
    <w:rsid w:val="00B8076F"/>
    <w:rsid w:val="00B808EB"/>
    <w:rsid w:val="00B81021"/>
    <w:rsid w:val="00B81ECE"/>
    <w:rsid w:val="00B82F8F"/>
    <w:rsid w:val="00B85182"/>
    <w:rsid w:val="00B90AA4"/>
    <w:rsid w:val="00B90D00"/>
    <w:rsid w:val="00B93A0B"/>
    <w:rsid w:val="00B93EB9"/>
    <w:rsid w:val="00B94033"/>
    <w:rsid w:val="00BA1338"/>
    <w:rsid w:val="00BA32C9"/>
    <w:rsid w:val="00BA48A7"/>
    <w:rsid w:val="00BA5FAC"/>
    <w:rsid w:val="00BB057A"/>
    <w:rsid w:val="00BB23A1"/>
    <w:rsid w:val="00BB2A9D"/>
    <w:rsid w:val="00BB3AEC"/>
    <w:rsid w:val="00BB507D"/>
    <w:rsid w:val="00BB588D"/>
    <w:rsid w:val="00BB62A1"/>
    <w:rsid w:val="00BB68E0"/>
    <w:rsid w:val="00BC331E"/>
    <w:rsid w:val="00BC4A34"/>
    <w:rsid w:val="00BC4B1D"/>
    <w:rsid w:val="00BC4B5B"/>
    <w:rsid w:val="00BC6B7C"/>
    <w:rsid w:val="00BD0D19"/>
    <w:rsid w:val="00BD3A4E"/>
    <w:rsid w:val="00BD3CFD"/>
    <w:rsid w:val="00BD3EB5"/>
    <w:rsid w:val="00BD53CC"/>
    <w:rsid w:val="00BE2B47"/>
    <w:rsid w:val="00BE4967"/>
    <w:rsid w:val="00BF6780"/>
    <w:rsid w:val="00C03260"/>
    <w:rsid w:val="00C04B73"/>
    <w:rsid w:val="00C04CD8"/>
    <w:rsid w:val="00C057BE"/>
    <w:rsid w:val="00C05957"/>
    <w:rsid w:val="00C05CF9"/>
    <w:rsid w:val="00C1052E"/>
    <w:rsid w:val="00C11BE7"/>
    <w:rsid w:val="00C159B6"/>
    <w:rsid w:val="00C16F8A"/>
    <w:rsid w:val="00C21083"/>
    <w:rsid w:val="00C26420"/>
    <w:rsid w:val="00C30EAA"/>
    <w:rsid w:val="00C32B2F"/>
    <w:rsid w:val="00C37B32"/>
    <w:rsid w:val="00C40F3B"/>
    <w:rsid w:val="00C41CC3"/>
    <w:rsid w:val="00C41E9C"/>
    <w:rsid w:val="00C45278"/>
    <w:rsid w:val="00C471FB"/>
    <w:rsid w:val="00C47610"/>
    <w:rsid w:val="00C47C27"/>
    <w:rsid w:val="00C5187C"/>
    <w:rsid w:val="00C52977"/>
    <w:rsid w:val="00C5306E"/>
    <w:rsid w:val="00C53915"/>
    <w:rsid w:val="00C61630"/>
    <w:rsid w:val="00C61C1D"/>
    <w:rsid w:val="00C63D9D"/>
    <w:rsid w:val="00C645EB"/>
    <w:rsid w:val="00C654CA"/>
    <w:rsid w:val="00C67645"/>
    <w:rsid w:val="00C709F3"/>
    <w:rsid w:val="00C70D2F"/>
    <w:rsid w:val="00C7134F"/>
    <w:rsid w:val="00C83437"/>
    <w:rsid w:val="00C8461E"/>
    <w:rsid w:val="00C86CC6"/>
    <w:rsid w:val="00C90113"/>
    <w:rsid w:val="00C92855"/>
    <w:rsid w:val="00C958AD"/>
    <w:rsid w:val="00CA26B8"/>
    <w:rsid w:val="00CB0A6B"/>
    <w:rsid w:val="00CB22F2"/>
    <w:rsid w:val="00CB2368"/>
    <w:rsid w:val="00CB2404"/>
    <w:rsid w:val="00CB2FD4"/>
    <w:rsid w:val="00CB520E"/>
    <w:rsid w:val="00CB5CA5"/>
    <w:rsid w:val="00CB7985"/>
    <w:rsid w:val="00CB7BC7"/>
    <w:rsid w:val="00CC0261"/>
    <w:rsid w:val="00CC0B7E"/>
    <w:rsid w:val="00CC0D9E"/>
    <w:rsid w:val="00CC13EE"/>
    <w:rsid w:val="00CC5B59"/>
    <w:rsid w:val="00CC607A"/>
    <w:rsid w:val="00CD0F1B"/>
    <w:rsid w:val="00CD0F4C"/>
    <w:rsid w:val="00CD1A98"/>
    <w:rsid w:val="00CD1B96"/>
    <w:rsid w:val="00CD2F6C"/>
    <w:rsid w:val="00CD78BF"/>
    <w:rsid w:val="00CE05BA"/>
    <w:rsid w:val="00CE2416"/>
    <w:rsid w:val="00CE4588"/>
    <w:rsid w:val="00CE5288"/>
    <w:rsid w:val="00CE5618"/>
    <w:rsid w:val="00CE638C"/>
    <w:rsid w:val="00CF2C93"/>
    <w:rsid w:val="00CF322B"/>
    <w:rsid w:val="00CF391A"/>
    <w:rsid w:val="00CF3F35"/>
    <w:rsid w:val="00CF695E"/>
    <w:rsid w:val="00D04C36"/>
    <w:rsid w:val="00D055E3"/>
    <w:rsid w:val="00D10B3A"/>
    <w:rsid w:val="00D126CB"/>
    <w:rsid w:val="00D24432"/>
    <w:rsid w:val="00D274DD"/>
    <w:rsid w:val="00D32B1A"/>
    <w:rsid w:val="00D355BE"/>
    <w:rsid w:val="00D3604E"/>
    <w:rsid w:val="00D40706"/>
    <w:rsid w:val="00D41D08"/>
    <w:rsid w:val="00D41F08"/>
    <w:rsid w:val="00D4425F"/>
    <w:rsid w:val="00D46EA5"/>
    <w:rsid w:val="00D475FD"/>
    <w:rsid w:val="00D5164B"/>
    <w:rsid w:val="00D5217F"/>
    <w:rsid w:val="00D5241F"/>
    <w:rsid w:val="00D54D4E"/>
    <w:rsid w:val="00D55BE5"/>
    <w:rsid w:val="00D57D07"/>
    <w:rsid w:val="00D650FF"/>
    <w:rsid w:val="00D671FD"/>
    <w:rsid w:val="00D67346"/>
    <w:rsid w:val="00D72A01"/>
    <w:rsid w:val="00D749FB"/>
    <w:rsid w:val="00D8126B"/>
    <w:rsid w:val="00D90F8D"/>
    <w:rsid w:val="00D914E1"/>
    <w:rsid w:val="00D92A4C"/>
    <w:rsid w:val="00D95170"/>
    <w:rsid w:val="00D96D0F"/>
    <w:rsid w:val="00DA57B5"/>
    <w:rsid w:val="00DB1C45"/>
    <w:rsid w:val="00DB3160"/>
    <w:rsid w:val="00DB3B9D"/>
    <w:rsid w:val="00DB54A2"/>
    <w:rsid w:val="00DB63A9"/>
    <w:rsid w:val="00DC23FE"/>
    <w:rsid w:val="00DC4458"/>
    <w:rsid w:val="00DC5E8F"/>
    <w:rsid w:val="00DC68D0"/>
    <w:rsid w:val="00DC6C76"/>
    <w:rsid w:val="00DC7BC5"/>
    <w:rsid w:val="00DD1C96"/>
    <w:rsid w:val="00DD3EBF"/>
    <w:rsid w:val="00DD55BC"/>
    <w:rsid w:val="00DE078C"/>
    <w:rsid w:val="00DE144B"/>
    <w:rsid w:val="00DE4246"/>
    <w:rsid w:val="00DE4F7A"/>
    <w:rsid w:val="00DE728E"/>
    <w:rsid w:val="00DF0595"/>
    <w:rsid w:val="00DF3DAC"/>
    <w:rsid w:val="00DF7105"/>
    <w:rsid w:val="00DF7DA0"/>
    <w:rsid w:val="00E036AB"/>
    <w:rsid w:val="00E1296A"/>
    <w:rsid w:val="00E1385B"/>
    <w:rsid w:val="00E14767"/>
    <w:rsid w:val="00E16159"/>
    <w:rsid w:val="00E16C17"/>
    <w:rsid w:val="00E176B1"/>
    <w:rsid w:val="00E20513"/>
    <w:rsid w:val="00E22FD8"/>
    <w:rsid w:val="00E24449"/>
    <w:rsid w:val="00E25517"/>
    <w:rsid w:val="00E26690"/>
    <w:rsid w:val="00E27723"/>
    <w:rsid w:val="00E312CC"/>
    <w:rsid w:val="00E338A8"/>
    <w:rsid w:val="00E373B5"/>
    <w:rsid w:val="00E41025"/>
    <w:rsid w:val="00E416BD"/>
    <w:rsid w:val="00E459E5"/>
    <w:rsid w:val="00E477C4"/>
    <w:rsid w:val="00E47ECD"/>
    <w:rsid w:val="00E51C2B"/>
    <w:rsid w:val="00E52876"/>
    <w:rsid w:val="00E537DD"/>
    <w:rsid w:val="00E53970"/>
    <w:rsid w:val="00E53AFE"/>
    <w:rsid w:val="00E543BB"/>
    <w:rsid w:val="00E54F7F"/>
    <w:rsid w:val="00E5791E"/>
    <w:rsid w:val="00E616BF"/>
    <w:rsid w:val="00E72E71"/>
    <w:rsid w:val="00E73B80"/>
    <w:rsid w:val="00E75506"/>
    <w:rsid w:val="00E756B7"/>
    <w:rsid w:val="00E770B3"/>
    <w:rsid w:val="00E85E72"/>
    <w:rsid w:val="00E873F4"/>
    <w:rsid w:val="00E91EA4"/>
    <w:rsid w:val="00E92CEF"/>
    <w:rsid w:val="00EA0BD4"/>
    <w:rsid w:val="00EA14AF"/>
    <w:rsid w:val="00EA3DD3"/>
    <w:rsid w:val="00EA47C7"/>
    <w:rsid w:val="00EB407F"/>
    <w:rsid w:val="00EC0017"/>
    <w:rsid w:val="00EC1467"/>
    <w:rsid w:val="00EC2FE4"/>
    <w:rsid w:val="00ED11FC"/>
    <w:rsid w:val="00ED1E83"/>
    <w:rsid w:val="00ED2C08"/>
    <w:rsid w:val="00ED7D3F"/>
    <w:rsid w:val="00EE2242"/>
    <w:rsid w:val="00EE74F1"/>
    <w:rsid w:val="00EF205C"/>
    <w:rsid w:val="00EF2787"/>
    <w:rsid w:val="00EF41BC"/>
    <w:rsid w:val="00EF43FB"/>
    <w:rsid w:val="00F01DAA"/>
    <w:rsid w:val="00F02260"/>
    <w:rsid w:val="00F0226E"/>
    <w:rsid w:val="00F02A11"/>
    <w:rsid w:val="00F039B1"/>
    <w:rsid w:val="00F05E0C"/>
    <w:rsid w:val="00F06FBE"/>
    <w:rsid w:val="00F073C0"/>
    <w:rsid w:val="00F113E6"/>
    <w:rsid w:val="00F11F73"/>
    <w:rsid w:val="00F13BF1"/>
    <w:rsid w:val="00F1445B"/>
    <w:rsid w:val="00F171B5"/>
    <w:rsid w:val="00F244BC"/>
    <w:rsid w:val="00F26062"/>
    <w:rsid w:val="00F265E6"/>
    <w:rsid w:val="00F324B1"/>
    <w:rsid w:val="00F3382F"/>
    <w:rsid w:val="00F34B65"/>
    <w:rsid w:val="00F35B4E"/>
    <w:rsid w:val="00F3601A"/>
    <w:rsid w:val="00F42D4B"/>
    <w:rsid w:val="00F456CA"/>
    <w:rsid w:val="00F464E9"/>
    <w:rsid w:val="00F50103"/>
    <w:rsid w:val="00F54D97"/>
    <w:rsid w:val="00F5557F"/>
    <w:rsid w:val="00F561EF"/>
    <w:rsid w:val="00F56B61"/>
    <w:rsid w:val="00F60B22"/>
    <w:rsid w:val="00F62B95"/>
    <w:rsid w:val="00F64223"/>
    <w:rsid w:val="00F655F5"/>
    <w:rsid w:val="00F70A0D"/>
    <w:rsid w:val="00F7354B"/>
    <w:rsid w:val="00F77787"/>
    <w:rsid w:val="00F84159"/>
    <w:rsid w:val="00F86A33"/>
    <w:rsid w:val="00F86EC7"/>
    <w:rsid w:val="00F86FA5"/>
    <w:rsid w:val="00F937FA"/>
    <w:rsid w:val="00F93C0D"/>
    <w:rsid w:val="00F944A1"/>
    <w:rsid w:val="00F9466B"/>
    <w:rsid w:val="00F949F5"/>
    <w:rsid w:val="00FA3B49"/>
    <w:rsid w:val="00FA52E2"/>
    <w:rsid w:val="00FA7F44"/>
    <w:rsid w:val="00FB6A1C"/>
    <w:rsid w:val="00FB7EAF"/>
    <w:rsid w:val="00FC121E"/>
    <w:rsid w:val="00FC1A9F"/>
    <w:rsid w:val="00FC5730"/>
    <w:rsid w:val="00FC690B"/>
    <w:rsid w:val="00FD6053"/>
    <w:rsid w:val="00FE547A"/>
    <w:rsid w:val="00FE6ADA"/>
    <w:rsid w:val="00FE7FA2"/>
    <w:rsid w:val="00FF1B42"/>
    <w:rsid w:val="00FF3FFA"/>
    <w:rsid w:val="00FF5326"/>
    <w:rsid w:val="00FF59B6"/>
    <w:rsid w:val="00FF61EA"/>
    <w:rsid w:val="00FF7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45588"/>
  <w15:chartTrackingRefBased/>
  <w15:docId w15:val="{AE32D495-648C-479B-872E-3B075422E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F6C"/>
    <w:pPr>
      <w:suppressAutoHyphens/>
    </w:pPr>
  </w:style>
  <w:style w:type="paragraph" w:styleId="Heading1">
    <w:name w:val="heading 1"/>
    <w:basedOn w:val="Normal"/>
    <w:next w:val="Normal"/>
    <w:link w:val="Heading1Char"/>
    <w:uiPriority w:val="9"/>
    <w:qFormat/>
    <w:rsid w:val="00EC2FE4"/>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unhideWhenUsed/>
    <w:qFormat/>
    <w:rsid w:val="00EC2FE4"/>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EC2FE4"/>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EC2FE4"/>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EC2FE4"/>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EC2FE4"/>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EC2FE4"/>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EC2FE4"/>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EC2FE4"/>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ind w:firstLine="0"/>
    </w:pPr>
  </w:style>
  <w:style w:type="paragraph" w:styleId="BlockText">
    <w:name w:val="Block Text"/>
    <w:basedOn w:val="Normal"/>
    <w:uiPriority w:val="99"/>
    <w:semiHidden/>
    <w:unhideWhenUsed/>
    <w:rsid w:val="00EC2FE4"/>
    <w:pPr>
      <w:pBdr>
        <w:top w:val="single" w:sz="2" w:space="10" w:color="404040" w:themeColor="text1" w:themeTint="BF" w:shadow="1"/>
        <w:left w:val="single" w:sz="2" w:space="10" w:color="404040" w:themeColor="text1" w:themeTint="BF" w:shadow="1"/>
        <w:bottom w:val="single" w:sz="2" w:space="10" w:color="404040" w:themeColor="text1" w:themeTint="BF" w:shadow="1"/>
        <w:right w:val="single" w:sz="2" w:space="10" w:color="404040" w:themeColor="text1" w:themeTint="BF" w:shadow="1"/>
      </w:pBdr>
      <w:ind w:left="1152" w:right="1152" w:firstLine="0"/>
    </w:pPr>
    <w:rPr>
      <w:i/>
      <w:iCs/>
      <w:color w:val="404040" w:themeColor="text1" w:themeTint="BF"/>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pacing w:after="120"/>
      <w:ind w:firstLine="0"/>
    </w:pPr>
    <w:rPr>
      <w:sz w:val="22"/>
      <w:szCs w:val="16"/>
    </w:rPr>
  </w:style>
  <w:style w:type="character" w:customStyle="1" w:styleId="BodyText3Char">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unhideWhenUsed/>
    <w:qFormat/>
    <w:rsid w:val="00EC2FE4"/>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C2FE4"/>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5"/>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ind w:left="1440" w:firstLine="0"/>
    </w:pPr>
  </w:style>
  <w:style w:type="character" w:customStyle="1" w:styleId="QuoteChar">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3"/>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6"/>
    <w:qFormat/>
    <w:pPr>
      <w:spacing w:before="240"/>
    </w:pPr>
  </w:style>
  <w:style w:type="paragraph" w:customStyle="1" w:styleId="TableNote">
    <w:name w:val="Table Note"/>
    <w:basedOn w:val="Normal"/>
    <w:uiPriority w:val="7"/>
    <w:qFormat/>
    <w:pPr>
      <w:numPr>
        <w:numId w:val="11"/>
      </w:numPr>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 w:type="paragraph" w:styleId="ListParagraph">
    <w:name w:val="List Paragraph"/>
    <w:basedOn w:val="Normal"/>
    <w:uiPriority w:val="34"/>
    <w:unhideWhenUsed/>
    <w:qFormat/>
    <w:rsid w:val="00725022"/>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okpo\AppData\Roaming\Microsoft\Templates\MLA%20style%20research%20paper.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EE2B0866D169240BBE9B08EB9ABA434" ma:contentTypeVersion="8" ma:contentTypeDescription="Create a new document." ma:contentTypeScope="" ma:versionID="0976d37fa97d44ec7481356a3211d0b8">
  <xsd:schema xmlns:xsd="http://www.w3.org/2001/XMLSchema" xmlns:xs="http://www.w3.org/2001/XMLSchema" xmlns:p="http://schemas.microsoft.com/office/2006/metadata/properties" xmlns:ns3="8b367dfb-3f05-410c-b6bf-bb0241e3cc01" xmlns:ns4="6d4079b1-fe83-4711-95ec-a83cda4e96bf" targetNamespace="http://schemas.microsoft.com/office/2006/metadata/properties" ma:root="true" ma:fieldsID="07dca87399842ac3aee3369815c76753" ns3:_="" ns4:_="">
    <xsd:import namespace="8b367dfb-3f05-410c-b6bf-bb0241e3cc01"/>
    <xsd:import namespace="6d4079b1-fe83-4711-95ec-a83cda4e96b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367dfb-3f05-410c-b6bf-bb0241e3cc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d4079b1-fe83-4711-95ec-a83cda4e96bf"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8b367dfb-3f05-410c-b6bf-bb0241e3cc01"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2E01E0-9B46-4638-9B52-038A4C799AB2}">
  <ds:schemaRefs>
    <ds:schemaRef ds:uri="http://schemas.openxmlformats.org/officeDocument/2006/bibliography"/>
  </ds:schemaRefs>
</ds:datastoreItem>
</file>

<file path=customXml/itemProps3.xml><?xml version="1.0" encoding="utf-8"?>
<ds:datastoreItem xmlns:ds="http://schemas.openxmlformats.org/officeDocument/2006/customXml" ds:itemID="{579937B8-FF5E-450E-8672-C2ED34BC84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367dfb-3f05-410c-b6bf-bb0241e3cc01"/>
    <ds:schemaRef ds:uri="6d4079b1-fe83-4711-95ec-a83cda4e96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52FDE72-D4BD-478D-AB7D-81CA8F1460A6}">
  <ds:schemaRefs>
    <ds:schemaRef ds:uri="http://schemas.microsoft.com/sharepoint/v3/contenttype/forms"/>
  </ds:schemaRefs>
</ds:datastoreItem>
</file>

<file path=customXml/itemProps5.xml><?xml version="1.0" encoding="utf-8"?>
<ds:datastoreItem xmlns:ds="http://schemas.openxmlformats.org/officeDocument/2006/customXml" ds:itemID="{A30DA410-9D06-417F-A7E6-F24FAE59B9AF}">
  <ds:schemaRefs>
    <ds:schemaRef ds:uri="http://schemas.microsoft.com/office/2006/metadata/properties"/>
    <ds:schemaRef ds:uri="http://schemas.microsoft.com/office/infopath/2007/PartnerControls"/>
    <ds:schemaRef ds:uri="8b367dfb-3f05-410c-b6bf-bb0241e3cc01"/>
  </ds:schemaRefs>
</ds:datastoreItem>
</file>

<file path=docProps/app.xml><?xml version="1.0" encoding="utf-8"?>
<Properties xmlns="http://schemas.openxmlformats.org/officeDocument/2006/extended-properties" xmlns:vt="http://schemas.openxmlformats.org/officeDocument/2006/docPropsVTypes">
  <Template>MLA style research paper</Template>
  <TotalTime>0</TotalTime>
  <Pages>22</Pages>
  <Words>4583</Words>
  <Characters>26127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li</dc:creator>
  <cp:keywords/>
  <dc:description/>
  <cp:lastModifiedBy>LI, Pok Yin</cp:lastModifiedBy>
  <cp:revision>2</cp:revision>
  <cp:lastPrinted>2026-04-14T07:07:00Z</cp:lastPrinted>
  <dcterms:created xsi:type="dcterms:W3CDTF">2026-04-14T07:08:00Z</dcterms:created>
  <dcterms:modified xsi:type="dcterms:W3CDTF">2026-04-14T07:08:00Z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0x0101004EE2B0866D169240BBE9B08EB9ABA434</vt:lpwstr>
  </property>
</Properties>
</file>